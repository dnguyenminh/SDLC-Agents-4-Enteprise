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1"/>
      </w:pPr>
      <w:r>
        <w:t xml:space="preserve">Business Requirements Document (BRD)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TA Agent – Technical Architect</w:t>
            </w:r>
          </w:p>
        </w:tc>
        <w:tc>
          <w:tcPr/>
          <w:p>
            <w:pPr>
              <w:pStyle w:val="Compact"/>
            </w:pPr>
            <w:r>
              <w:t xml:space="preserve">Review business requirements and token math (source: TA Review sections T1–T6 of the context compaction proposal)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SA4E-360, TA review of documents/SA4E-355/context_compaction_strategies.md (TA Review T1–T6), and SA4E-355 TDD v1.3 (§13 budget gate architecture)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v1.1: removed Mermaid inline (project rule Draw.io Only), replaced with drawio PNG 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SA4E-360 wires the dormant</w:t>
      </w:r>
      <w:r>
        <w:t xml:space="preserve"> </w:t>
      </w:r>
      <w:r>
        <w:rPr>
          <w:b/>
          <w:bCs/>
        </w:rPr>
        <w:t xml:space="preserve">multi-resolution context supply</w:t>
      </w:r>
      <w:r>
        <w:t xml:space="preserve"> </w:t>
      </w:r>
      <w:r>
        <w:t xml:space="preserve">foundation into the Pi Harness chat path so that reviewing an entire workspace on local LLMs (32K/65K context windows) becomes feasible without overflowing the model context window.</w:t>
      </w:r>
    </w:p>
    <w:p>
      <w:pPr>
        <w:pStyle w:val="BodyText"/>
      </w:pPr>
      <w:r>
        <w:t xml:space="preserve">Per the TA review of the context compaction proposal (documents/SA4E-355/context_compaction_strategies.md, sections TA Review T1–T6), approximately 80% of the required foundation ALREADY EXISTS but is DORMANT — not wired into the chat path. This ticket is therefore</w:t>
      </w:r>
      <w:r>
        <w:t xml:space="preserve"> </w:t>
      </w:r>
      <w:r>
        <w:rPr>
          <w:b/>
          <w:bCs/>
        </w:rPr>
        <w:t xml:space="preserve">wire-only</w:t>
      </w:r>
      <w:r>
        <w:t xml:space="preserve"> </w:t>
      </w:r>
      <w:r>
        <w:t xml:space="preserve">(inherits BR-11 from SA4E-355): it composes existing mechanisms; it does not build new engines, routers, or algorithms.</w:t>
      </w:r>
    </w:p>
    <w:p>
      <w:pPr>
        <w:pStyle w:val="BodyText"/>
      </w:pPr>
      <w:r>
        <w:t xml:space="preserve">SA4E-355 (shipped, v1.52.0) is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“how many tokens”</w:t>
      </w:r>
      <w:r>
        <w:t xml:space="preserve"> </w:t>
      </w:r>
      <w:r>
        <w:t xml:space="preserve">may be loaded (3-point budget gate + transcript compaction, BR-01..BR-16). This ticket is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“what”</w:t>
      </w:r>
      <w:r>
        <w:t xml:space="preserve"> </w:t>
      </w:r>
      <w:r>
        <w:t xml:space="preserve">is loaded. The two planes are complementary, NOT redundant: every mechanism delivered by SA4E-360 must operate INSIDE the existing budget of SA4E-355 and must never replace or weaken it.</w:t>
      </w:r>
    </w:p>
    <w:p>
      <w:pPr>
        <w:pStyle w:val="BodyText"/>
      </w:pPr>
      <w:r>
        <w:rPr>
          <w:b/>
          <w:bCs/>
        </w:rPr>
        <w:t xml:space="preserve">In scope (P1 — two strategies, per Jira ticket description):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 Context Loading completion</w:t>
      </w:r>
      <w:r>
        <w:t xml:space="preserve"> </w:t>
      </w:r>
      <w:r>
        <w:t xml:space="preserve">(proposal Strategy 2):</w:t>
      </w:r>
    </w:p>
    <w:p>
      <w:pPr>
        <w:pStyle w:val="Compact"/>
        <w:numPr>
          <w:ilvl w:val="1"/>
          <w:numId w:val="1002"/>
        </w:numPr>
      </w:pPr>
      <w:r>
        <w:t xml:space="preserve">Wire a new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tool that reads a single symbol slice (startLine/endLine from the existing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table) instead of whole files.</w:t>
      </w:r>
    </w:p>
    <w:p>
      <w:pPr>
        <w:pStyle w:val="Compact"/>
        <w:numPr>
          <w:ilvl w:val="1"/>
          <w:numId w:val="1002"/>
        </w:numPr>
      </w:pPr>
      <w:r>
        <w:t xml:space="preserve">Wire the functional map (from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) into the production tool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(already wired, layout cached 60s).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Skeletonization, budget-aware</w:t>
      </w:r>
      <w:r>
        <w:t xml:space="preserve"> </w:t>
      </w:r>
      <w:r>
        <w:t xml:space="preserve">(proposal Strategy 1):</w:t>
      </w:r>
    </w:p>
    <w:p>
      <w:pPr>
        <w:pStyle w:val="Compact"/>
        <w:numPr>
          <w:ilvl w:val="1"/>
          <w:numId w:val="100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(extension/src/pi-agent/context-retrieval/) into session creation.</w:t>
      </w:r>
    </w:p>
    <w:p>
      <w:pPr>
        <w:pStyle w:val="Compact"/>
        <w:numPr>
          <w:ilvl w:val="1"/>
          <w:numId w:val="1003"/>
        </w:numPr>
      </w:pPr>
      <w:r>
        <w:t xml:space="preserve">Inject the workspace skeleton (classes, interfaces, method signatures, parameters, imports, doc comments — no method bodies)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Mandatory budget-aware sizing:</w:t>
      </w:r>
      <w:r>
        <w:t xml:space="preserve"> </w:t>
      </w:r>
      <w:r>
        <w:t xml:space="preserve">skeleton ≤ 70% of staticBudget (~13.8K tokens</w:t>
      </w:r>
      <w:r>
        <w:t xml:space="preserve"> </w:t>
      </w:r>
      <w:r>
        <w:t xml:space="preserve">@32k</w:t>
      </w:r>
      <w:r>
        <w:t xml:space="preserve">), measured with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; persisting overflow → REJECT per BR-09.</w:t>
      </w:r>
    </w:p>
    <w:p>
      <w:pPr>
        <w:pStyle w:val="Compact"/>
        <w:numPr>
          <w:ilvl w:val="1"/>
          <w:numId w:val="1003"/>
        </w:numPr>
      </w:pPr>
      <w:r>
        <w:t xml:space="preserve">Regex fallback (</w:t>
      </w:r>
      <w:r>
        <w:rPr>
          <w:rStyle w:val="VerbatimChar"/>
        </w:rPr>
        <w:t xml:space="preserve">signature-extractor.ts</w:t>
      </w:r>
      <w:r>
        <w:t xml:space="preserve">) for languages without a tree-sitter grammar (e.g., Svelte).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FirstParagraph"/>
      </w:pPr>
      <w:r>
        <w:t xml:space="preserve">The following items are explicitly excluded from SA4E-360 and are reserved for follow-up tickets (TA roadmap T6):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3210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Excluded 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Contextual RAG wire</w:t>
            </w:r>
            <w:r>
              <w:t xml:space="preserve">: wire</w:t>
            </w:r>
            <w:r>
              <w:t xml:space="preserve"> </w:t>
            </w:r>
            <w:r>
              <w:rPr>
                <w:rStyle w:val="VerbatimChar"/>
              </w:rPr>
              <w:t xml:space="preserve">ContextRetriever</w:t>
            </w:r>
            <w:r>
              <w:t xml:space="preserve"> </w:t>
            </w:r>
            <w:r>
              <w:t xml:space="preserve">(McpSearchProvider → RRF merger) pre-turn for query-specific review</w:t>
            </w:r>
          </w:p>
        </w:tc>
        <w:tc>
          <w:tcPr/>
          <w:p>
            <w:pPr>
              <w:pStyle w:val="Compact"/>
            </w:pPr>
            <w:r>
              <w:t xml:space="preserve">P1 must first measure the hit-rate baseline of skeleton + targeted reads</w:t>
            </w:r>
          </w:p>
        </w:tc>
        <w:tc>
          <w:tcPr/>
          <w:p>
            <w:pPr>
              <w:pStyle w:val="Compact"/>
            </w:pPr>
            <w:r>
              <w:t xml:space="preserve">Future ticket (P2, to be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Map-Reduce wire</w:t>
            </w:r>
            <w:r>
              <w:t xml:space="preserve">: wire</w:t>
            </w:r>
            <w:r>
              <w:t xml:space="preserve"> </w:t>
            </w:r>
            <w:r>
              <w:rPr>
                <w:rStyle w:val="VerbatimChar"/>
              </w:rPr>
              <w:t xml:space="preserve">MapReduceOrchestrator</w:t>
            </w:r>
            <w:r>
              <w:t xml:space="preserve"> </w:t>
            </w:r>
            <w:r>
              <w:t xml:space="preserve">for very large workspaces</w:t>
            </w:r>
          </w:p>
        </w:tc>
        <w:tc>
          <w:tcPr/>
          <w:p>
            <w:pPr>
              <w:pStyle w:val="Compact"/>
            </w:pPr>
            <w:r>
              <w:t xml:space="preserve">Over-engineering while skeleton fits staticBudget; trigger condition is skeleton &gt; staticBudget</w:t>
            </w:r>
          </w:p>
        </w:tc>
        <w:tc>
          <w:tcPr/>
          <w:p>
            <w:pPr>
              <w:pStyle w:val="Compact"/>
            </w:pPr>
            <w:r>
              <w:t xml:space="preserve">Future ticket (P3, to be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Call-graph pruning (depth=1)</w:t>
            </w:r>
          </w:p>
        </w:tc>
        <w:tc>
          <w:tcPr/>
          <w:p>
            <w:pPr>
              <w:pStyle w:val="Compact"/>
            </w:pPr>
            <w:r>
              <w:t xml:space="preserve">Call-edge quality for TS/JS not yet proven for review purposes; deferred until a feature-flow review need exists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Hybrid/vector retrieval latency optimization</w:t>
            </w:r>
          </w:p>
        </w:tc>
        <w:tc>
          <w:tcPr/>
          <w:p>
            <w:pPr>
              <w:pStyle w:val="Compact"/>
            </w:pPr>
            <w:r>
              <w:t xml:space="preserve">The hybrid path is wired at P2; P1 validates the FTS5 path 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Any new Tree-sitter dependency</w:t>
            </w:r>
          </w:p>
        </w:tc>
        <w:tc>
          <w:tcPr/>
          <w:p>
            <w:pPr>
              <w:pStyle w:val="Compact"/>
            </w:pPr>
            <w:r>
              <w:t xml:space="preserve">tree-sitter + 16 grammar .wasm bundles are already shipped in backend/src/engine/parsers/</w:t>
            </w:r>
          </w:p>
        </w:tc>
        <w:tc>
          <w:tcPr/>
          <w:p>
            <w:pPr>
              <w:pStyle w:val="Compact"/>
            </w:pPr>
            <w:r>
              <w:t xml:space="preserve">N/A (prohibited)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Any new router / engine / algorithm (e.g., replacing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, rewriting budget math)</w:t>
            </w:r>
          </w:p>
        </w:tc>
        <w:tc>
          <w:tcPr/>
          <w:p>
            <w:pPr>
              <w:pStyle w:val="Compact"/>
            </w:pPr>
            <w:r>
              <w:t xml:space="preserve">No-workaround rule + BR-11 wire-only</w:t>
            </w:r>
          </w:p>
        </w:tc>
        <w:tc>
          <w:tcPr/>
          <w:p>
            <w:pPr>
              <w:pStyle w:val="Compact"/>
            </w:pPr>
            <w:r>
              <w:t xml:space="preserve">N/A (prohibited)</w:t>
            </w:r>
          </w:p>
        </w:tc>
      </w:tr>
    </w:tbl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SA4E-355 shipped (v1.52.0)</w:t>
      </w:r>
      <w:r>
        <w:t xml:space="preserve"> </w:t>
      </w:r>
      <w:r>
        <w:t xml:space="preserve">— 3-point budget gate (legacy turn-start auto-chunk; session turn-start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gate with escalation ladder BR-08; intra-turn</w:t>
      </w:r>
      <w:r>
        <w:t xml:space="preserve"> </w:t>
      </w:r>
      <w:r>
        <w:rPr>
          <w:rStyle w:val="VerbatimChar"/>
        </w:rPr>
        <w:t xml:space="preserve">streamFn</w:t>
      </w:r>
      <w:r>
        <w:t xml:space="preserve"> </w:t>
      </w:r>
      <w:r>
        <w:t xml:space="preserve">gate, TDD v1.3 §13) and transcript compaction (pin newest user message; atomic tool-unit drop) fully operational. Baseline test suite: 285 test files / 2,748 tests green (Phase 6 PASS).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code-intel index fresh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(FTS5: name, kind, signature, startLine, endLine, docComment) must be current; mtime check + re-index on demand per the</w:t>
      </w:r>
      <w:r>
        <w:t xml:space="preserve"> </w:t>
      </w:r>
      <w:r>
        <w:t xml:space="preserve">“code-index freshness”</w:t>
      </w:r>
      <w:r>
        <w:t xml:space="preserve"> </w:t>
      </w:r>
      <w:r>
        <w:t xml:space="preserve">guardrail.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Tree-sitter + 16 grammars bundled</w:t>
      </w:r>
      <w:r>
        <w:t xml:space="preserve"> </w:t>
      </w:r>
      <w:r>
        <w:t xml:space="preserve">in backend/src/engine/parsers/ (ts, js, py, go, java, kotlin, c, cpp, c#, php, ruby, rust, scala, swift, apex, jsp) — no new dependency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Dormant components available for wiring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(tests-only today),</w:t>
      </w:r>
      <w:r>
        <w:t xml:space="preserve"> </w:t>
      </w:r>
      <w:r>
        <w:rPr>
          <w:rStyle w:val="VerbatimChar"/>
        </w:rPr>
        <w:t xml:space="preserve">signature-extractor.ts</w:t>
      </w:r>
      <w:r>
        <w:t xml:space="preserve"> </w:t>
      </w:r>
      <w:r>
        <w:t xml:space="preserve">(regex multi-language),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(dormant),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, wired production, cached 60s),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(anti-livelock, shipped).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1" w:name="business-requirements"/>
    <w:p>
      <w:pPr>
        <w:pStyle w:val="2"/>
      </w:pPr>
      <w:r>
        <w:t xml:space="preserve">2. Business Requirements</w:t>
      </w:r>
    </w:p>
    <w:bookmarkStart w:id="2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P1 feature turns every workspace-review turn into a</w:t>
      </w:r>
      <w:r>
        <w:t xml:space="preserve"> </w:t>
      </w:r>
      <w:r>
        <w:rPr>
          <w:b/>
          <w:bCs/>
        </w:rPr>
        <w:t xml:space="preserve">budget-aware, multi-resolution context supply</w:t>
      </w:r>
      <w:r>
        <w:t xml:space="preserve"> </w:t>
      </w:r>
      <w:r>
        <w:t xml:space="preserve">pipeline: the harness first resolves the token budget (governance plane, SA4E-355), then builds and measures a code skeleton (content plane, this ticket), injects it as static context only if it fits ≤ 70% of staticBudget, and finally lets the reviewer LLM pull detail lazily via tool calls that remain subject to the intra-turn gate.</w:t>
      </w:r>
    </w:p>
    <w:p>
      <w:pPr>
        <w:pStyle w:val="BodyText"/>
      </w:pPr>
      <w:r>
        <w:rPr>
          <w:b/>
          <w:bCs/>
        </w:rPr>
        <w:t xml:space="preserve">Use Case view (actors SM / DEV / QA):</w:t>
      </w:r>
    </w:p>
    <w:p>
      <w:pPr>
        <w:pStyle w:val="BodyText"/>
      </w:pPr>
      <w:r>
        <w:drawing>
          <wp:inline>
            <wp:extent cx="5270500" cy="3834825"/>
            <wp:effectExtent b="0" l="0" r="0" t="0"/>
            <wp:docPr descr="Use Case Diagram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5zn+gRwoLDWGmvTb+RzfTIAAGC/Yqw1VhhrrbXP9bkgg8g8+IuwQkmppBRCCNn8DwAAIOUqIaV0lJRSknqwz5F58Oyy1gohrbD12DwxETb7eSSZBwAATEmMLbpqWy2KjZXS0mDAvkXmwbMr/b9VwVV/HPJP/r+PKiUtvTwAAGA6a4WjxGRgBquuVrLdhAD2CcmgSTyr0ps0ibVhbMPEEncAAMAeWSu0FDktczod4UY/D/YZMg8AAACALGNsG55d6U0aojUAANh79PNg36IxCgAAACDLWJMUAAAAQJaReQAAAABkGZkHAAAAQJaReQAAAABkGZkHAAAAQJaReQAAAABkGZkHAAAAQJaReQAAAABk2f8H7i8pz7jlY08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High-level process map — end-to-end business flow (swimlane view):</w:t>
      </w:r>
    </w:p>
    <w:p>
      <w:pPr>
        <w:pStyle w:val="BodyText"/>
      </w:pPr>
      <w:r>
        <w:drawing>
          <wp:inline>
            <wp:extent cx="5270500" cy="4462141"/>
            <wp:effectExtent b="0" l="0" r="0" t="0"/>
            <wp:docPr descr="Business Flow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6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bookmarkEnd w:id="26"/>
    <w:bookmarkStart w:id="2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agent reviewing an entire workspace on a 32K/65K local LLM, I want a token-budgeted code skeleton injected into my system context so that I understand the full architecture without overflowing the context window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reviewer LLM, I want to read only the specific method I need via read_method(class, method) so that each inspection consumes minimal tokens and tool results stay compact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reviewer LLM, I want a functional summary map inside get_workspace_info so that I can decide which files/methods to read without scanning the raw directory tree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the harness, I want regex-based signature extraction for languages without a tree-sitter grammar so that skeleton coverage stays high and session creation never blocks on missing grammars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Scrum Master, I want the existing 3-point budget governance and transcript compaction to remain fully effective after the new wiring so that context budget enforcement is never weakened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6" w:name="details-of-user-stories"/>
    <w:p>
      <w:pPr>
        <w:pStyle w:val="3"/>
      </w:pPr>
      <w:r>
        <w:t xml:space="preserve">2.3 Details of User Stories</w:t>
      </w:r>
    </w:p>
    <w:bookmarkStart w:id="30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The user (or SM Agent on behalf of the pipeline) sends a workspace review request as a chat turn.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The Session Host resolves the context budget via the existing chain: provider-detected n_ctx → ModelRegistry → default 8192 (BR-01), then usable = nCtx − reserveOutput − ceil(nCtx × 8%) with 70/30 static/history split (BR-02/BR-03). At 32k (qwen): usable = 28,098; staticBudget = 19,668; historyBudget = 8,430. At 65k: usable = 58,245; staticBudget = 40,771; historyBudget = 17,474.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The harness generates the workspace skeleton by wiring</w:t>
      </w:r>
      <w:r>
        <w:t xml:space="preserve"> </w:t>
      </w:r>
      <w:r>
        <w:rPr>
          <w:rStyle w:val="VerbatimChar"/>
        </w:rPr>
        <w:t xml:space="preserve">SymbolOutlineExtractor.extractOutline(file, symbols, maxTokens)</w:t>
      </w:r>
      <w:r>
        <w:t xml:space="preserve"> </w:t>
      </w:r>
      <w:r>
        <w:t xml:space="preserve">over the indexed symbols; languages without a tree-sitter grammar fall back to regex extraction (</w:t>
      </w:r>
      <w:r>
        <w:rPr>
          <w:rStyle w:val="VerbatimChar"/>
        </w:rPr>
        <w:t xml:space="preserve">signature-extractor.ts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Skeleton tokens are measured with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and gated with</w:t>
      </w:r>
      <w:r>
        <w:t xml:space="preserve"> </w:t>
      </w:r>
      <w:r>
        <w:rPr>
          <w:rStyle w:val="VerbatimChar"/>
        </w:rPr>
        <w:t xml:space="preserve">BudgetCalculator.calculateBudget</w:t>
      </w:r>
      <w:r>
        <w:t xml:space="preserve"> </w:t>
      </w:r>
      <w:r>
        <w:t xml:space="preserve">—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 </w:t>
      </w:r>
      <w:r>
        <w:t xml:space="preserve">(turn-start gate, execution point #2).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Decision — skeleton ≤ 70% staticBudget (~13.8K</w:t>
      </w:r>
      <w:r>
        <w:t xml:space="preserve"> </w:t>
      </w:r>
      <w:r>
        <w:t xml:space="preserve">@32k</w:t>
      </w:r>
      <w:r>
        <w:t xml:space="preserve">)? If yes, go to Step 7. If no, the skeleton is truncated by module priority (using metrics from</w:t>
      </w:r>
      <w:r>
        <w:t xml:space="preserve"> </w:t>
      </w:r>
      <w:r>
        <w:rPr>
          <w:rStyle w:val="VerbatimChar"/>
        </w:rPr>
        <w:t xml:space="preserve">ModuleSummarizer</w:t>
      </w:r>
      <w:r>
        <w:t xml:space="preserve">) and re-measured (Step 6).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After truncation, if the skeleton still exceeds 70% staticBudget, the session is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(BR-09) — the provider is NEVER called with an oversized prompt. If it now fits, continue.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The skeleton plus the functional map (from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, served inside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) are injected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overrides, and the agent session is created. The reviewer LLM now holds the whole-workspace architecture in ~≤70% of staticBudget, leaving the remainder for steering, tool schemas, and history.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The reviewer LLM analyzes the architecture and lazily pulls detail: it calls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to read a single symbol slice (startLine/endLine from the symbols FTS5 table) and consults the functional map in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to choose targets. Read loops are bounded by the existing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tool+args → steer → abort).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t xml:space="preserve">Every tool result flows through the intra-turn gate (execution point #3,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, TDD v1.3 §13): measure → compact transcript (trim-oldest tool units atomically, pin newest user message) → REJECT only if the pinned user query itself cannot fit (BR-09).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The reviewer produces review findings. Success is measured against the metrics in section 2.5 (coverage, hit-rate, findings parity, latency, zero</w:t>
      </w:r>
      <w:r>
        <w:t xml:space="preserve"> </w:t>
      </w:r>
      <w:r>
        <w:rPr>
          <w:rStyle w:val="VerbatimChar"/>
        </w:rPr>
        <w:t xml:space="preserve">exceed_context_size_error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skeleton is a STATIC context component — it is measured once at the turn-start gate (point #2) and never grows during the turn. Only tool results (read_method slices, workspace info) grow intra-turn and are absorbed by gate #3 + transcript compaction. This is exactly the division of responsibility between the governance plane (SA4E-355) and the content plane (this ticket).</w:t>
      </w:r>
    </w:p>
    <w:p>
      <w:pPr>
        <w:pStyle w:val="FirstParagraph"/>
      </w:pPr>
      <w:r>
        <w:rPr>
          <w:b/>
          <w:bCs/>
        </w:rPr>
        <w:t xml:space="preserve">End-to-end sequence view:</w:t>
      </w:r>
    </w:p>
    <w:p>
      <w:pPr>
        <w:pStyle w:val="BodyText"/>
      </w:pPr>
      <w:r>
        <w:t xml:space="preserve">The end-to-end interaction across participants (User / SM Agent → Session Host → Skeleton Builder → Budget Gate → Reviewer LLM → Tool Service), including the two budget-gate decision points (turn-start gate #2 and intra-turn gate #3) and the truncate → REJECT path (BR-09), is visualized in the swimlane business-flow diagram:</w:t>
      </w:r>
    </w:p>
    <w:p>
      <w:pPr>
        <w:pStyle w:val="BodyText"/>
      </w:pPr>
      <w:r>
        <w:drawing>
          <wp:inline>
            <wp:extent cx="5270500" cy="4462141"/>
            <wp:effectExtent b="0" l="0" r="0" t="0"/>
            <wp:docPr descr="Business Flow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6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1" w:name="X8e38779fa7936373ff795c39350eab6a6fc2c7e"/>
    <w:p>
      <w:pPr>
        <w:pStyle w:val="4"/>
      </w:pPr>
      <w:r>
        <w:t xml:space="preserve">STORY 1: Budget-Aware Code Skeleton Injection</w:t>
      </w:r>
    </w:p>
    <w:p>
      <w:pPr>
        <w:pStyle w:val="BlockText"/>
      </w:pPr>
      <w:r>
        <w:t xml:space="preserve">As a developer agent reviewing an entire workspace on a 32K/65K local LLM, I want a token-budgeted code skeleton (class/interface names, method signatures with parameter types, imports, doc comments — no method bodies) injected into my system context, so that I understand the full architecture and its dependencies without overflowing the context window.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T2, T5)</w:t>
      </w:r>
    </w:p>
    <w:p>
      <w:pPr>
        <w:pStyle w:val="Compact"/>
        <w:numPr>
          <w:ilvl w:val="0"/>
          <w:numId w:val="1005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SymbolOutlineExtractor.extractOutline(file, symbols, maxTokens)</w:t>
      </w:r>
      <w:r>
        <w:t xml:space="preserve"> </w:t>
      </w:r>
      <w:r>
        <w:t xml:space="preserve">(extension/src/pi-agent/context-retrieval/symbol-outline-extractor.ts, currently tests-only) into session creation.</w:t>
      </w:r>
    </w:p>
    <w:p>
      <w:pPr>
        <w:pStyle w:val="Compact"/>
        <w:numPr>
          <w:ilvl w:val="0"/>
          <w:numId w:val="1005"/>
        </w:numPr>
      </w:pPr>
      <w:r>
        <w:t xml:space="preserve">Inject the rendered skeleton as static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 so it is measured at the turn-start budget gate (execution point #2)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Budget-aware sizing: skeleton MUST target ≤ 70% of staticBudget — ~13.8K tokens</w:t>
      </w:r>
      <w:r>
        <w:t xml:space="preserve"> </w:t>
      </w:r>
      <w:r>
        <w:t xml:space="preserve">@32k</w:t>
      </w:r>
      <w:r>
        <w:t xml:space="preserve"> </w:t>
      </w:r>
      <w:r>
        <w:t xml:space="preserve">(staticBudget 19,668), ~28.5K</w:t>
      </w:r>
      <w:r>
        <w:t xml:space="preserve"> </w:t>
      </w:r>
      <w:r>
        <w:t xml:space="preserve">@65k</w:t>
      </w:r>
      <w:r>
        <w:t xml:space="preserve"> </w:t>
      </w:r>
      <w:r>
        <w:t xml:space="preserve">(staticBudget 40,771). Fixed-size skeletons (e.g., the proposal’s original</w:t>
      </w:r>
      <w:r>
        <w:t xml:space="preserve"> </w:t>
      </w:r>
      <w:r>
        <w:t xml:space="preserve">“15K”</w:t>
      </w:r>
      <w:r>
        <w:t xml:space="preserve">) are explicitly wrong at 32k (would be 76% of staticBudget).</w:t>
      </w:r>
    </w:p>
    <w:p>
      <w:pPr>
        <w:pStyle w:val="Compact"/>
        <w:numPr>
          <w:ilvl w:val="0"/>
          <w:numId w:val="1005"/>
        </w:numPr>
      </w:pPr>
      <w:r>
        <w:t xml:space="preserve">Measurement MUST use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BudgetCalculator.calculateBudget</w:t>
      </w:r>
      <w:r>
        <w:t xml:space="preserve"> </w:t>
      </w:r>
      <w:r>
        <w:t xml:space="preserve">before session creation (early measurement, in the spirit of BR-12: detect BEFORE assembly).</w:t>
      </w:r>
    </w:p>
    <w:p>
      <w:pPr>
        <w:pStyle w:val="Compact"/>
        <w:numPr>
          <w:ilvl w:val="0"/>
          <w:numId w:val="1005"/>
        </w:numPr>
      </w:pPr>
      <w:r>
        <w:t xml:space="preserve">On overflow: truncate the skeleton by module priority (metrics from</w:t>
      </w:r>
      <w:r>
        <w:t xml:space="preserve"> </w:t>
      </w:r>
      <w:r>
        <w:rPr>
          <w:rStyle w:val="VerbatimChar"/>
        </w:rPr>
        <w:t xml:space="preserve">ModuleSummarizer</w:t>
      </w:r>
      <w:r>
        <w:t xml:space="preserve">), then re-measure. If it still exceeds → REJECT per BR-09 (fail-safe, never fail-open).</w:t>
      </w:r>
    </w:p>
    <w:p>
      <w:pPr>
        <w:pStyle w:val="Compact"/>
        <w:numPr>
          <w:ilvl w:val="0"/>
          <w:numId w:val="1005"/>
        </w:numPr>
      </w:pPr>
      <w:r>
        <w:t xml:space="preserve">The skeleton keeps the existing 70/30 split untouched: tool calls continue to consume historyBudget, not staticBudget.</w:t>
      </w:r>
    </w:p>
    <w:p>
      <w:pPr>
        <w:pStyle w:val="FirstParagraph"/>
      </w:pPr>
      <w:r>
        <w:rPr>
          <w:b/>
          <w:bCs/>
        </w:rPr>
        <w:t xml:space="preserve">Data Fields (business-level; FSD formalizes):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Rendered outline: classes, interfaces, signatures, imports, doc comments (no bodies)</w:t>
            </w:r>
          </w:p>
        </w:tc>
        <w:tc>
          <w:tcPr/>
          <w:p>
            <w:pPr>
              <w:pStyle w:val="Compact"/>
            </w:pPr>
            <w:r>
              <w:t xml:space="preserve">“class BudgetCalculator { calculateBudget(…): ContextBudget 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Token estimate via estimateTokenCount</w:t>
            </w:r>
          </w:p>
        </w:tc>
        <w:tc>
          <w:tcPr/>
          <w:p>
            <w:pPr>
              <w:pStyle w:val="Compact"/>
            </w:pPr>
            <w:r>
              <w:t xml:space="preserve">13,200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70% share of usable budget (BR-01/BR-02/BR-03 math)</w:t>
            </w:r>
          </w:p>
        </w:tc>
        <w:tc>
          <w:tcPr/>
          <w:p>
            <w:pPr>
              <w:pStyle w:val="Compact"/>
            </w:pPr>
            <w:r>
              <w:t xml:space="preserve">19,668 (</w:t>
            </w:r>
            <w:r>
              <w:t xml:space="preserve">@32k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module-priority truncation ran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Module ordering used for truncation (ModuleSummarizer metrics)</w:t>
            </w:r>
          </w:p>
        </w:tc>
        <w:tc>
          <w:tcPr/>
          <w:p>
            <w:pPr>
              <w:pStyle w:val="Compact"/>
            </w:pPr>
            <w:r>
              <w:t xml:space="preserve">[engine, extension, backend]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Where measurement happened</w:t>
            </w:r>
          </w:p>
        </w:tc>
        <w:tc>
          <w:tcPr/>
          <w:p>
            <w:pPr>
              <w:pStyle w:val="Compact"/>
            </w:pPr>
            <w:r>
              <w:t xml:space="preserve">“turn-start gate #2, before createAgentSession”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TRUNCATED_PASS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On a supported-language workspace, the skeleton is injected into the system context at session creation; turn-1 review on qwen 32k produces</w:t>
      </w:r>
      <w:r>
        <w:t xml:space="preserve"> </w:t>
      </w:r>
      <w:r>
        <w:rPr>
          <w:b/>
          <w:bCs/>
        </w:rPr>
        <w:t xml:space="preserve">0 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exceed_context_size_error</w:t>
      </w:r>
      <w:r>
        <w:t xml:space="preserve"> </w:t>
      </w:r>
      <w:r>
        <w:t xml:space="preserve">(inherits BR-09).</w:t>
      </w:r>
    </w:p>
    <w:p>
      <w:pPr>
        <w:pStyle w:val="Compact"/>
        <w:numPr>
          <w:ilvl w:val="0"/>
          <w:numId w:val="1006"/>
        </w:numPr>
      </w:pPr>
      <w:r>
        <w:t xml:space="preserve">Every session satisfies</w:t>
      </w:r>
      <w:r>
        <w:t xml:space="preserve"> </w:t>
      </w:r>
      <w:r>
        <w:rPr>
          <w:b/>
          <w:bCs/>
        </w:rPr>
        <w:t xml:space="preserve">skeletonTokens ≤ 70% staticBudget</w:t>
      </w:r>
      <w:r>
        <w:t xml:space="preserve"> </w:t>
      </w:r>
      <w:r>
        <w:t xml:space="preserve">(13.8K</w:t>
      </w:r>
      <w:r>
        <w:t xml:space="preserve"> </w:t>
      </w:r>
      <w:r>
        <w:t xml:space="preserve">@32k</w:t>
      </w:r>
      <w:r>
        <w:t xml:space="preserve">; 28.5K</w:t>
      </w:r>
      <w:r>
        <w:t xml:space="preserve"> </w:t>
      </w:r>
      <w:r>
        <w:t xml:space="preserve">@65k</w:t>
      </w:r>
      <w:r>
        <w:t xml:space="preserve">) — verified by the gate measurement.</w:t>
      </w:r>
    </w:p>
    <w:p>
      <w:pPr>
        <w:pStyle w:val="Compact"/>
        <w:numPr>
          <w:ilvl w:val="0"/>
          <w:numId w:val="1006"/>
        </w:numPr>
      </w:pPr>
      <w:r>
        <w:t xml:space="preserve">Skeleton tokens are measured with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createAgentSession</w:t>
      </w:r>
      <w:r>
        <w:t xml:space="preserve">; no provider call may occur before the measurement.</w:t>
      </w:r>
    </w:p>
    <w:p>
      <w:pPr>
        <w:pStyle w:val="Compact"/>
        <w:numPr>
          <w:ilvl w:val="0"/>
          <w:numId w:val="1006"/>
        </w:numPr>
      </w:pPr>
      <w:r>
        <w:t xml:space="preserve">When the raw skeleton exceeds the limit, truncation by module priority runs; if it still exceeds, the turn is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and the provider is never called (BR-09).</w:t>
      </w:r>
    </w:p>
    <w:p>
      <w:pPr>
        <w:pStyle w:val="Compact"/>
        <w:numPr>
          <w:ilvl w:val="0"/>
          <w:numId w:val="1006"/>
        </w:numPr>
      </w:pPr>
      <w:r>
        <w:t xml:space="preserve">Skeleton coverage ≥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exported symbols, verified against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6"/>
        </w:numPr>
      </w:pPr>
      <w:r>
        <w:t xml:space="preserve">The 70/30 static/history budget split and escalation ladder (BR-08) behavior are unchanged (see STORY 5).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skeletonTokens = estimateTokenCount(skeletonContent)</w:t>
      </w:r>
      <w:r>
        <w:t xml:space="preserve">; reject any session where</w:t>
      </w:r>
      <w:r>
        <w:t xml:space="preserve"> </w:t>
      </w:r>
      <w:r>
        <w:rPr>
          <w:rStyle w:val="VerbatimChar"/>
        </w:rPr>
        <w:t xml:space="preserve">skeletonTokens / staticBudget &gt; 0.70</w:t>
      </w:r>
      <w:r>
        <w:t xml:space="preserve"> </w:t>
      </w:r>
      <w:r>
        <w:t xml:space="preserve">after truncation (BR-360-01/02).</w:t>
      </w:r>
    </w:p>
    <w:p>
      <w:pPr>
        <w:pStyle w:val="Compact"/>
        <w:numPr>
          <w:ilvl w:val="0"/>
          <w:numId w:val="1007"/>
        </w:numPr>
      </w:pPr>
      <w:r>
        <w:t xml:space="preserve">Tree-sitter-supported language → AST path (</w:t>
      </w:r>
      <w:r>
        <w:rPr>
          <w:rStyle w:val="VerbatimChar"/>
        </w:rPr>
        <w:t xml:space="preserve">extractOutline</w:t>
      </w:r>
      <w:r>
        <w:t xml:space="preserve">); unsupported language → regex fallback (STORY 4); the same 70% cap applies to both paths.</w:t>
      </w:r>
    </w:p>
    <w:p>
      <w:pPr>
        <w:pStyle w:val="Compact"/>
        <w:numPr>
          <w:ilvl w:val="0"/>
          <w:numId w:val="1007"/>
        </w:numPr>
      </w:pPr>
      <w:r>
        <w:t xml:space="preserve">Empty or unparseable file → skip that file, continue, and log (never fail the whole session for one file).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8"/>
        </w:numPr>
      </w:pPr>
      <w:r>
        <w:t xml:space="preserve">Skeleton build fails for a single file → skip file, log warning, continue with the rest.</w:t>
      </w:r>
    </w:p>
    <w:p>
      <w:pPr>
        <w:pStyle w:val="Compact"/>
        <w:numPr>
          <w:ilvl w:val="0"/>
          <w:numId w:val="1008"/>
        </w:numPr>
      </w:pPr>
      <w:r>
        <w:t xml:space="preserve">Token estimation fails → treat as unknown-size (conservative overflow path) → truncate → REJECT if persisting.</w:t>
      </w:r>
    </w:p>
    <w:p>
      <w:pPr>
        <w:pStyle w:val="Compact"/>
        <w:numPr>
          <w:ilvl w:val="0"/>
          <w:numId w:val="1008"/>
        </w:numPr>
      </w:pPr>
      <w:r>
        <w:t xml:space="preserve">Index missing/stale → mtime check triggers on-demand re-index; if re-index fails → proceed without skeleton and steer the LLM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(agentic fallback), never silently oversize the context.</w:t>
      </w:r>
    </w:p>
    <w:p>
      <w:r>
        <w:pict>
          <v:rect style="width:0;height:1.5pt" o:hralign="center" o:hrstd="t" o:hr="t"/>
        </w:pict>
      </w:r>
    </w:p>
    <w:bookmarkEnd w:id="31"/>
    <w:bookmarkStart w:id="32" w:name="Xd616f4c5403535c1902c5cecdba84c08a34afb7"/>
    <w:p>
      <w:pPr>
        <w:pStyle w:val="4"/>
      </w:pPr>
      <w:r>
        <w:t xml:space="preserve">STORY 2: read_method Tool — Symbol-Level Agentic Reading</w:t>
      </w:r>
    </w:p>
    <w:p>
      <w:pPr>
        <w:pStyle w:val="BlockText"/>
      </w:pPr>
      <w:r>
        <w:t xml:space="preserve">As a reviewer LLM, I want to read only the specific method I need via read_method(class, method) so that each inspection consumes minimal tokens and tool results stay compact under the intra-turn budget gate.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T3, T5)</w:t>
      </w:r>
    </w:p>
    <w:p>
      <w:pPr>
        <w:pStyle w:val="Compact"/>
        <w:numPr>
          <w:ilvl w:val="0"/>
          <w:numId w:val="1009"/>
        </w:numPr>
      </w:pPr>
      <w:r>
        <w:t xml:space="preserve">Supply a 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in the existing toolset (BR-06 core tools +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chain). It resolves the symbol from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 (name, kind, signature, startLine, endLine) and returns ONLY that line range from the source file.</w:t>
      </w:r>
    </w:p>
    <w:p>
      <w:pPr>
        <w:pStyle w:val="Compact"/>
        <w:numPr>
          <w:ilvl w:val="0"/>
          <w:numId w:val="1009"/>
        </w:numPr>
      </w:pPr>
      <w:r>
        <w:t xml:space="preserve">This is the primary replacement for whole-file reads during review: symbol-targeted inspection consumes a fraction of the tokens and directly reduces intra-turn transcript growth.</w:t>
      </w:r>
    </w:p>
    <w:p>
      <w:pPr>
        <w:pStyle w:val="Compact"/>
        <w:numPr>
          <w:ilvl w:val="0"/>
          <w:numId w:val="1009"/>
        </w:numPr>
      </w:pPr>
      <w:r>
        <w:t xml:space="preserve">Tool results remain ordinary tool results: they are measured by the intra-turn gate (execution point #3,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) and are droppable atomically by transcript compaction (pin-newest-user rule, TDD v1.3 §13.3).</w:t>
      </w:r>
    </w:p>
    <w:p>
      <w:pPr>
        <w:pStyle w:val="Compact"/>
        <w:numPr>
          <w:ilvl w:val="0"/>
          <w:numId w:val="1009"/>
        </w:numPr>
      </w:pPr>
      <w:r>
        <w:t xml:space="preserve">Repeated identical reads are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tool+args → steer → abort) — no new loop protection may be written (BR-11).</w:t>
      </w:r>
    </w:p>
    <w:p>
      <w:pPr>
        <w:pStyle w:val="Compact"/>
        <w:numPr>
          <w:ilvl w:val="0"/>
          <w:numId w:val="1009"/>
        </w:numPr>
      </w:pPr>
      <w:r>
        <w:t xml:space="preserve">Retrieval is served from FTS5 (p95 ≤ 300ms).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class/interface name (as indexed in symbols table)</w:t>
            </w:r>
          </w:p>
        </w:tc>
        <w:tc>
          <w:tcPr/>
          <w:p>
            <w:pPr>
              <w:pStyle w:val="Compact"/>
            </w:pPr>
            <w:r>
              <w:t xml:space="preserve">“SymbolOutlineExtractor”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method name</w:t>
            </w:r>
          </w:p>
        </w:tc>
        <w:tc>
          <w:tcPr/>
          <w:p>
            <w:pPr>
              <w:pStyle w:val="Compact"/>
            </w:pPr>
            <w:r>
              <w:t xml:space="preserve">“extractOutline”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Resolved source file of the symbol</w:t>
            </w:r>
          </w:p>
        </w:tc>
        <w:tc>
          <w:tcPr/>
          <w:p>
            <w:pPr>
              <w:pStyle w:val="Compact"/>
            </w:pPr>
            <w:r>
              <w:t xml:space="preserve">“extension/src/pi-agent/context-retrieval/symbol-outline-extractor.ts”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startLine / endLine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Symbol line range from the symbols table</w:t>
            </w:r>
          </w:p>
        </w:tc>
        <w:tc>
          <w:tcPr/>
          <w:p>
            <w:pPr>
              <w:pStyle w:val="Compact"/>
            </w:pPr>
            <w:r>
              <w:t xml:space="preserve">42 / 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Indexed signature</w:t>
            </w:r>
          </w:p>
        </w:tc>
        <w:tc>
          <w:tcPr/>
          <w:p>
            <w:pPr>
              <w:pStyle w:val="Compact"/>
            </w:pPr>
            <w:r>
              <w:t xml:space="preserve">“extractOutline(file,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sourceSlice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Exact source lines startLine..endLine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symbolKind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method / function /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returns the exact symbol slice matching the symbols-table line range for supported languages.</w:t>
      </w:r>
    </w:p>
    <w:p>
      <w:pPr>
        <w:pStyle w:val="Compact"/>
        <w:numPr>
          <w:ilvl w:val="0"/>
          <w:numId w:val="1010"/>
        </w:numPr>
      </w:pPr>
      <w:r>
        <w:t xml:space="preserve">Retrieval p95 latency</w:t>
      </w:r>
      <w:r>
        <w:t xml:space="preserve"> </w:t>
      </w:r>
      <w:r>
        <w:rPr>
          <w:b/>
          <w:bCs/>
        </w:rPr>
        <w:t xml:space="preserve">FTS5 ≤ 300ms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result token size is smaller than a whole-file read for the same target; the result is counted as a tool result and passes the intra-turn gate like any other tool result.</w:t>
      </w:r>
    </w:p>
    <w:p>
      <w:pPr>
        <w:pStyle w:val="Compact"/>
        <w:numPr>
          <w:ilvl w:val="0"/>
          <w:numId w:val="1010"/>
        </w:numPr>
      </w:pPr>
      <w:r>
        <w:t xml:space="preserve">Unknown class/method → an actionable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tool result with steering suggestions (use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), NOT an exception that crashes the turn.</w:t>
      </w:r>
    </w:p>
    <w:p>
      <w:pPr>
        <w:pStyle w:val="Compact"/>
        <w:numPr>
          <w:ilvl w:val="0"/>
          <w:numId w:val="1010"/>
        </w:numPr>
      </w:pPr>
      <w:r>
        <w:t xml:space="preserve">Retrieval</w:t>
      </w:r>
      <w:r>
        <w:t xml:space="preserve"> </w:t>
      </w:r>
      <w:r>
        <w:rPr>
          <w:b/>
          <w:bCs/>
        </w:rPr>
        <w:t xml:space="preserve">hit-rate ≥ 80% top-5</w:t>
      </w:r>
      <w:r>
        <w:t xml:space="preserve"> </w:t>
      </w:r>
      <w:r>
        <w:t xml:space="preserve">on the golden query set (TA Review T5).</w:t>
      </w:r>
    </w:p>
    <w:p>
      <w:pPr>
        <w:pStyle w:val="Compact"/>
        <w:numPr>
          <w:ilvl w:val="0"/>
          <w:numId w:val="1010"/>
        </w:numPr>
      </w:pPr>
      <w:r>
        <w:t xml:space="preserve">A read loop (identical call ×4) triggers the existing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steer/abort behavior.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t xml:space="preserve">Both arguments required and non-empty; resolution must match exactly one symbol when possible; ambiguous names (e.g., overloads) → return the candidate list with locations instead of an arbitrary pick.</w:t>
      </w:r>
    </w:p>
    <w:p>
      <w:pPr>
        <w:pStyle w:val="Compact"/>
        <w:numPr>
          <w:ilvl w:val="0"/>
          <w:numId w:val="1011"/>
        </w:numPr>
      </w:pPr>
      <w:r>
        <w:t xml:space="preserve">startLine/endLine must satisfy 1 ≤ startLine ≤ endLine; a stale line range (file changed vs index) → trigger index refresh per the code-index freshness guardrail before answering.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2"/>
        </w:numPr>
      </w:pPr>
      <w:r>
        <w:t xml:space="preserve">Symbol not found →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result + suggestion (see AC 4).</w:t>
      </w:r>
    </w:p>
    <w:p>
      <w:pPr>
        <w:pStyle w:val="Compact"/>
        <w:numPr>
          <w:ilvl w:val="0"/>
          <w:numId w:val="1012"/>
        </w:numPr>
      </w:pPr>
      <w:r>
        <w:t xml:space="preserve">Index stale → mtime check → on-demand re-index → retry once → then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guidance.</w:t>
      </w:r>
    </w:p>
    <w:p>
      <w:pPr>
        <w:pStyle w:val="Compact"/>
        <w:numPr>
          <w:ilvl w:val="0"/>
          <w:numId w:val="1012"/>
        </w:numPr>
      </w:pPr>
      <w:r>
        <w:t xml:space="preserve">File unreadable/permission error → actionable error message in the tool result; the turn continues.</w:t>
      </w:r>
    </w:p>
    <w:p>
      <w:r>
        <w:pict>
          <v:rect style="width:0;height:1.5pt" o:hralign="center" o:hrstd="t" o:hr="t"/>
        </w:pict>
      </w:r>
    </w:p>
    <w:bookmarkEnd w:id="32"/>
    <w:bookmarkStart w:id="33" w:name="X4f5bd7e1303901d89a6d8cfa8c86333ad73ddd4"/>
    <w:p>
      <w:pPr>
        <w:pStyle w:val="4"/>
      </w:pPr>
      <w:r>
        <w:t xml:space="preserve">STORY 3: Functional Map in get_workspace_info</w:t>
      </w:r>
    </w:p>
    <w:p>
      <w:pPr>
        <w:pStyle w:val="BlockText"/>
      </w:pPr>
      <w:r>
        <w:t xml:space="preserve">As a reviewer LLM, I want a functional summary map (what each module does + its key symbols) served inside get_workspace_info, so that I can decide which files/methods to read without scanning the raw directory tree.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T3)</w:t>
      </w:r>
    </w:p>
    <w:p>
      <w:pPr>
        <w:pStyle w:val="Compact"/>
        <w:numPr>
          <w:ilvl w:val="0"/>
          <w:numId w:val="101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into the production tool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— already wired, layout cached 60s). The tool returns the existing layout PLUS a functional-map section (module → functional summary → key symbols).</w:t>
      </w:r>
    </w:p>
    <w:p>
      <w:pPr>
        <w:pStyle w:val="Compact"/>
        <w:numPr>
          <w:ilvl w:val="0"/>
          <w:numId w:val="1013"/>
        </w:numPr>
      </w:pPr>
      <w:r>
        <w:t xml:space="preserve">The functional map is token-bounded (capped result size) so the tool result itself cannot blow up the transcript.</w:t>
      </w:r>
    </w:p>
    <w:p>
      <w:pPr>
        <w:pStyle w:val="Compact"/>
        <w:numPr>
          <w:ilvl w:val="0"/>
          <w:numId w:val="1013"/>
        </w:numPr>
      </w:pPr>
      <w:r>
        <w:t xml:space="preserve">The functional map the LLM receives as system context (Step 7 of the business flow) is part of static context and is measured at the turn-start gate together with the skeleton.</w:t>
      </w:r>
    </w:p>
    <w:p>
      <w:pPr>
        <w:pStyle w:val="Compact"/>
        <w:numPr>
          <w:ilvl w:val="0"/>
          <w:numId w:val="1013"/>
        </w:numPr>
      </w:pPr>
      <w:r>
        <w:t xml:space="preserve">Reuse only — no new summarization algorithm (BR-11);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output is consumed as-is.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directory layout (unchanged behavior)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Entries: module path, functional summary, key symbols</w:t>
            </w:r>
          </w:p>
        </w:tc>
        <w:tc>
          <w:tcPr/>
          <w:p>
            <w:pPr>
              <w:pStyle w:val="Compact"/>
            </w:pPr>
            <w:r>
              <w:t xml:space="preserve">[{module:</w:t>
            </w:r>
            <w:r>
              <w:t xml:space="preserve"> </w:t>
            </w:r>
            <w:r>
              <w:t xml:space="preserve">“extension/src/pi-agent”</w:t>
            </w:r>
            <w:r>
              <w:t xml:space="preserve">, summary:</w:t>
            </w:r>
            <w:r>
              <w:t xml:space="preserve"> </w:t>
            </w:r>
            <w:r>
              <w:t xml:space="preserve">“agent session + query routing”</w:t>
            </w:r>
            <w:r>
              <w:t xml:space="preserve">, keySymbols: [</w:t>
            </w:r>
            <w:r>
              <w:t xml:space="preserve">“QueryRouter”</w:t>
            </w:r>
            <w:r>
              <w:t xml:space="preserve">,</w:t>
            </w:r>
            <w:r>
              <w:t xml:space="preserve"> </w:t>
            </w:r>
            <w:r>
              <w:t xml:space="preserve">“SymbolOutlineExtractor”</w:t>
            </w:r>
            <w:r>
              <w:t xml:space="preserve">]}]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Token cost of the functional-map section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cacheTtlSeconds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60s cache preserved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get_workspace_info</w:t>
      </w:r>
      <w:r>
        <w:t xml:space="preserve"> </w:t>
      </w:r>
      <w:r>
        <w:t xml:space="preserve">returns both the layout and the functional map; the map is built by the wired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existing 60s cache behavior is preserved (no regression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callers).</w:t>
      </w:r>
    </w:p>
    <w:p>
      <w:pPr>
        <w:pStyle w:val="Compact"/>
        <w:numPr>
          <w:ilvl w:val="0"/>
          <w:numId w:val="1014"/>
        </w:numPr>
      </w:pPr>
      <w:r>
        <w:t xml:space="preserve">The functional map section is token-bounded; its cost is included in the static context measurement at the turn-start gate.</w:t>
      </w:r>
    </w:p>
    <w:p>
      <w:pPr>
        <w:pStyle w:val="Compact"/>
        <w:numPr>
          <w:ilvl w:val="0"/>
          <w:numId w:val="1014"/>
        </w:numPr>
      </w:pPr>
      <w:r>
        <w:t xml:space="preserve">Building the map for a large workspace never exceeds the tool-result cap; on cap pressure, entries are trimmed by module priority (consistent with STORY 1 truncation semantics).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mapTokens</w:t>
      </w:r>
      <w:r>
        <w:t xml:space="preserve"> </w:t>
      </w:r>
      <w:r>
        <w:t xml:space="preserve">measured with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before serving; result size ≤ tool-result cap (FSD to quantify the cap).</w:t>
      </w:r>
    </w:p>
    <w:p>
      <w:pPr>
        <w:pStyle w:val="Compact"/>
        <w:numPr>
          <w:ilvl w:val="0"/>
          <w:numId w:val="1015"/>
        </w:numPr>
      </w:pPr>
      <w:r>
        <w:t xml:space="preserve">Every functionalMap entry must reference real indexed module paths (no fabricated modules).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SummaryTreeBuilder</w:t>
      </w:r>
      <w:r>
        <w:t xml:space="preserve"> </w:t>
      </w:r>
      <w:r>
        <w:t xml:space="preserve">fails for a module → omit that module’s entry, log, serve the rest.</w:t>
      </w:r>
    </w:p>
    <w:p>
      <w:pPr>
        <w:pStyle w:val="Compact"/>
        <w:numPr>
          <w:ilvl w:val="0"/>
          <w:numId w:val="1016"/>
        </w:numPr>
      </w:pPr>
      <w:r>
        <w:t xml:space="preserve">Map build fails entirely → return layout only (existing behavior) and log</w:t>
      </w:r>
      <w:r>
        <w:t xml:space="preserve"> </w:t>
      </w:r>
      <w:r>
        <w:rPr>
          <w:rStyle w:val="VerbatimChar"/>
        </w:rPr>
        <w:t xml:space="preserve">PI_FUNCTIONAL_MAP_UNAVAILABLE</w:t>
      </w:r>
      <w:r>
        <w:t xml:space="preserve"> </w:t>
      </w:r>
      <w:r>
        <w:t xml:space="preserve">(name to be finalized in FSD); the reviewer still has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/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steering.</w:t>
      </w:r>
    </w:p>
    <w:p>
      <w:r>
        <w:pict>
          <v:rect style="width:0;height:1.5pt" o:hralign="center" o:hrstd="t" o:hr="t"/>
        </w:pict>
      </w:r>
    </w:p>
    <w:bookmarkEnd w:id="33"/>
    <w:bookmarkStart w:id="34" w:name="X3d79b110bdc3c1c7e6bea50eec9b468f873ce37"/>
    <w:p>
      <w:pPr>
        <w:pStyle w:val="4"/>
      </w:pPr>
      <w:r>
        <w:t xml:space="preserve">STORY 4: Regex Signature Fallback for Languages Without Grammar</w:t>
      </w:r>
    </w:p>
    <w:p>
      <w:pPr>
        <w:pStyle w:val="BlockText"/>
      </w:pPr>
      <w:r>
        <w:t xml:space="preserve">As the harness, I want regex-based signature extraction (signature-extractor.ts) for languages without a tree-sitter grammar (e.g., Svelte), so that skeleton coverage stays high and session creation never blocks on missing grammars.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T3, T5 failure modes)</w:t>
      </w:r>
    </w:p>
    <w:p>
      <w:pPr>
        <w:pStyle w:val="Compact"/>
        <w:numPr>
          <w:ilvl w:val="0"/>
          <w:numId w:val="1017"/>
        </w:numPr>
      </w:pPr>
      <w:r>
        <w:t xml:space="preserve">For a file whose language has no bundled tree-sitter grammar (16 grammars shipped; Svelte is the named example), extract signatures with the existing regex multi-language extractor</w:t>
      </w:r>
      <w:r>
        <w:t xml:space="preserve"> </w:t>
      </w:r>
      <w:r>
        <w:rPr>
          <w:rStyle w:val="VerbatimChar"/>
        </w:rPr>
        <w:t xml:space="preserve">backend/src/engine/parsers/signature-extractor.ts</w:t>
      </w:r>
      <w:r>
        <w:t xml:space="preserve"> </w:t>
      </w:r>
      <w:r>
        <w:t xml:space="preserve">instead of failing.</w:t>
      </w:r>
    </w:p>
    <w:p>
      <w:pPr>
        <w:pStyle w:val="Compact"/>
        <w:numPr>
          <w:ilvl w:val="0"/>
          <w:numId w:val="1017"/>
        </w:numPr>
      </w:pPr>
      <w:r>
        <w:t xml:space="preserve">Regex-extracted symbols feed the same skeleton renderer (</w:t>
      </w:r>
      <w:r>
        <w:rPr>
          <w:rStyle w:val="VerbatimChar"/>
        </w:rPr>
        <w:t xml:space="preserve">SymbolOutlineExtractor.extractOutline</w:t>
      </w:r>
      <w:r>
        <w:t xml:space="preserve">) and are subject to the same 70% staticBudget cap.</w:t>
      </w:r>
    </w:p>
    <w:p>
      <w:pPr>
        <w:pStyle w:val="Compact"/>
        <w:numPr>
          <w:ilvl w:val="0"/>
          <w:numId w:val="1017"/>
        </w:numPr>
      </w:pPr>
      <w:r>
        <w:t xml:space="preserve">Coverage of the fallback path is tracked separately but counts toward the ≥ 95% coverage metric.</w:t>
      </w:r>
    </w:p>
    <w:p>
      <w:pPr>
        <w:pStyle w:val="Compact"/>
        <w:numPr>
          <w:ilvl w:val="0"/>
          <w:numId w:val="1017"/>
        </w:numPr>
      </w:pPr>
      <w:r>
        <w:t xml:space="preserve">If regex extraction yields nothing usable → degrade to raw head-of-file (imports + declarations region) rather than crashing.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Detected file language</w:t>
            </w:r>
          </w:p>
        </w:tc>
        <w:tc>
          <w:tcPr/>
          <w:p>
            <w:pPr>
              <w:pStyle w:val="Compact"/>
            </w:pPr>
            <w:r>
              <w:t xml:space="preserve">“svelte”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a tree-sitter grammar is bundled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REGEX_SIGNATURES / RAW_HEAD / SKIPPED</w:t>
            </w:r>
          </w:p>
        </w:tc>
        <w:tc>
          <w:tcPr/>
          <w:p>
            <w:pPr>
              <w:pStyle w:val="Compact"/>
            </w:pPr>
            <w:r>
              <w:t xml:space="preserve">REGEX_SIGNATURES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Regex-extracted signatures (name, kind, line)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“export function load(…)”</w:t>
            </w:r>
            <w:r>
              <w:t xml:space="preserve">, …]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A Svelte (or any grammar-less) file produces a skeleton contribution via regex signatures; session creation is never blocked by a missing grammar.</w:t>
      </w:r>
    </w:p>
    <w:p>
      <w:pPr>
        <w:pStyle w:val="Compact"/>
        <w:numPr>
          <w:ilvl w:val="0"/>
          <w:numId w:val="1018"/>
        </w:numPr>
      </w:pPr>
      <w:r>
        <w:t xml:space="preserve">Fallback output is included in the ≥ 95% coverage metric and reported separately (fallback share visible in logs).</w:t>
      </w:r>
    </w:p>
    <w:p>
      <w:pPr>
        <w:pStyle w:val="Compact"/>
        <w:numPr>
          <w:ilvl w:val="0"/>
          <w:numId w:val="1018"/>
        </w:numPr>
      </w:pPr>
      <w:r>
        <w:t xml:space="preserve">Fallback output is subject to the same ≤ 70% staticBudget rule as grammar-based output.</w:t>
      </w:r>
    </w:p>
    <w:p>
      <w:pPr>
        <w:pStyle w:val="Compact"/>
        <w:numPr>
          <w:ilvl w:val="0"/>
          <w:numId w:val="1018"/>
        </w:numPr>
      </w:pPr>
      <w:r>
        <w:t xml:space="preserve">When regex extraction yields nothing, the head-of-file degradation applies and the file is marked SKIPPED in skeleton telemetry (never a hard failure).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9"/>
        </w:numPr>
      </w:pPr>
      <w:r>
        <w:t xml:space="preserve">grammarAvailable must be resolved from the bundled grammar list (16 languages) — never hardcoded per file extension guesswork outside the existing detection.</w:t>
      </w:r>
    </w:p>
    <w:p>
      <w:pPr>
        <w:pStyle w:val="Compact"/>
        <w:numPr>
          <w:ilvl w:val="0"/>
          <w:numId w:val="1019"/>
        </w:numPr>
      </w:pPr>
      <w:r>
        <w:t xml:space="preserve">Fallback extraction results must carry real line numbers (1 ≤ line ≤ fileLines).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0"/>
        </w:numPr>
      </w:pPr>
      <w:r>
        <w:t xml:space="preserve">Regex extraction throws → log, mark SKIPPED, continue.</w:t>
      </w:r>
    </w:p>
    <w:p>
      <w:pPr>
        <w:pStyle w:val="Compact"/>
        <w:numPr>
          <w:ilvl w:val="0"/>
          <w:numId w:val="1020"/>
        </w:numPr>
      </w:pPr>
      <w:r>
        <w:t xml:space="preserve">Malformed/unreadable file → mark SKIPPED, continue.</w:t>
      </w:r>
    </w:p>
    <w:p>
      <w:pPr>
        <w:pStyle w:val="Compact"/>
        <w:numPr>
          <w:ilvl w:val="0"/>
          <w:numId w:val="1020"/>
        </w:numPr>
      </w:pPr>
      <w:r>
        <w:t xml:space="preserve">Fallback produces oversized output → truncation path of STORY 1 applies unchanged.</w:t>
      </w:r>
    </w:p>
    <w:p>
      <w:r>
        <w:pict>
          <v:rect style="width:0;height:1.5pt" o:hralign="center" o:hrstd="t" o:hr="t"/>
        </w:pict>
      </w:r>
    </w:p>
    <w:bookmarkEnd w:id="34"/>
    <w:bookmarkStart w:id="35" w:name="X1ecece1cef9ca1e7667e41df98339a01a9a0325"/>
    <w:p>
      <w:pPr>
        <w:pStyle w:val="4"/>
      </w:pPr>
      <w:r>
        <w:t xml:space="preserve">STORY 5: Governance Regression Safety (3-Point Budget Enforcement Untouched)</w:t>
      </w:r>
    </w:p>
    <w:p>
      <w:pPr>
        <w:pStyle w:val="BlockText"/>
      </w:pPr>
      <w:r>
        <w:t xml:space="preserve">As a Scrum Master, I want the existing 3-point budget governance and transcript compaction to remain fully effective after skeleton injection and new tool wiring, so that context budget enforcement is never weakened by the content plane.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 constraints; SA4E-355 TDD v1.3 §13; TA Review T1)</w:t>
      </w:r>
    </w:p>
    <w:p>
      <w:pPr>
        <w:pStyle w:val="Compact"/>
        <w:numPr>
          <w:ilvl w:val="0"/>
          <w:numId w:val="1021"/>
        </w:numPr>
      </w:pPr>
      <w:r>
        <w:t xml:space="preserve">All three governance execution points must remain enforced and unchanged: (a) legacy turn-start auto-chunk (</w:t>
      </w:r>
      <w:r>
        <w:rPr>
          <w:rStyle w:val="VerbatimChar"/>
        </w:rPr>
        <w:t xml:space="preserve">governLegacyTurn</w:t>
      </w:r>
      <w:r>
        <w:t xml:space="preserve">), (b) session turn-start gate 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with escalation ladder (BR-08)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, (c) intra-turn per-request gate 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streamWithBudgetGate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Transcript compaction rules remain untouched: trim-oldest tool-unit ATOMIC drop (including the newest), pin-newest-user rule (</w:t>
      </w:r>
      <w:r>
        <w:rPr>
          <w:rStyle w:val="VerbatimChar"/>
        </w:rPr>
        <w:t xml:space="preserve">userReserveTokens</w:t>
      </w:r>
      <w:r>
        <w:t xml:space="preserve">), REJECT only when the pinned user query cannot fit (BR-09).</w:t>
      </w:r>
    </w:p>
    <w:p>
      <w:pPr>
        <w:pStyle w:val="Compact"/>
        <w:numPr>
          <w:ilvl w:val="0"/>
          <w:numId w:val="1021"/>
        </w:numPr>
      </w:pPr>
      <w:r>
        <w:t xml:space="preserve">Skeleton injection and the functional map only ADD measured static content at gate #2 — they must not bypass, weaken, or duplicate any gate.</w:t>
      </w:r>
    </w:p>
    <w:p>
      <w:pPr>
        <w:pStyle w:val="Compact"/>
        <w:numPr>
          <w:ilvl w:val="0"/>
          <w:numId w:val="1021"/>
        </w:numPr>
      </w:pPr>
      <w:r>
        <w:t xml:space="preserve">Development constraints from the ticket: test-first, npm test green after each task, ≤ 200 lines/file, ≤ 20 lines/function, SOLID, TSDoc.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Full test suite green after every task — baseline 285 test files / 2,748 tests (SA4E-355 Phase 6) plus new tests; zero regressions in governance suites (context-governance, context-budget, budget-gate, session-tier, transcript compaction).</w:t>
      </w:r>
    </w:p>
    <w:p>
      <w:pPr>
        <w:pStyle w:val="Compact"/>
        <w:numPr>
          <w:ilvl w:val="0"/>
          <w:numId w:val="1022"/>
        </w:numPr>
      </w:pPr>
      <w:r>
        <w:t xml:space="preserve">Turn-1 workspace review on qwen 32k:</w:t>
      </w:r>
      <w:r>
        <w:t xml:space="preserve"> </w:t>
      </w:r>
      <w:r>
        <w:rPr>
          <w:b/>
          <w:bCs/>
        </w:rPr>
        <w:t xml:space="preserve">0 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exceed_context_size_error</w:t>
      </w:r>
      <w:r>
        <w:t xml:space="preserve"> </w:t>
      </w:r>
      <w:r>
        <w:t xml:space="preserve">end-to-end (skeleton + tool traffic included).</w:t>
      </w:r>
    </w:p>
    <w:p>
      <w:pPr>
        <w:pStyle w:val="Compact"/>
        <w:numPr>
          <w:ilvl w:val="0"/>
          <w:numId w:val="1022"/>
        </w:numPr>
      </w:pPr>
      <w:r>
        <w:t xml:space="preserve">A forced oversized skeleton (test harness) results in REJECT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with the provider never called — proving the fail-safe still dominates.</w:t>
      </w:r>
    </w:p>
    <w:p>
      <w:pPr>
        <w:pStyle w:val="Compact"/>
        <w:numPr>
          <w:ilvl w:val="0"/>
          <w:numId w:val="1022"/>
        </w:numPr>
      </w:pPr>
      <w:r>
        <w:t xml:space="preserve">Intra-turn growth from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traffic is absorbed by gate #3 + compaction; a forced incompressible tool result still triggers the shipped REJECT→COMPACT behavior (atomic tool-unit drop, pinned user message).</w:t>
      </w:r>
    </w:p>
    <w:p>
      <w:pPr>
        <w:pStyle w:val="Compact"/>
        <w:numPr>
          <w:ilvl w:val="0"/>
          <w:numId w:val="1022"/>
        </w:numPr>
      </w:pPr>
      <w:r>
        <w:t xml:space="preserve">Code-compliance checks pass: ≤ 200 lines/file, ≤ 20 lines/function, SOLID, TSDoc, test-first per task.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3"/>
        </w:numPr>
      </w:pPr>
      <w:r>
        <w:t xml:space="preserve">Every new code path must measure tokens via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/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— no parallel estimation logic (BR-11).</w:t>
      </w:r>
    </w:p>
    <w:p>
      <w:pPr>
        <w:pStyle w:val="Compact"/>
        <w:numPr>
          <w:ilvl w:val="0"/>
          <w:numId w:val="1023"/>
        </w:numPr>
      </w:pPr>
      <w:r>
        <w:t xml:space="preserve">No new dependency; no new engine/router (BR-11, no-workaround rule).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4"/>
        </w:numPr>
      </w:pPr>
      <w:r>
        <w:t xml:space="preserve">Any wiring defect that would skip a gate must fail tests (gate regression tests are part of the definition of done), not be patched with workarounds.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usiness-rules"/>
    <w:p>
      <w:pPr>
        <w:pStyle w:val="3"/>
      </w:pPr>
      <w:r>
        <w:t xml:space="preserve">2.4 Business Rules</w:t>
      </w:r>
    </w:p>
    <w:bookmarkStart w:id="37" w:name="X7fbaa54b9d25f369cf42cd2def7bc99073208fa"/>
    <w:p>
      <w:pPr>
        <w:pStyle w:val="4"/>
      </w:pPr>
      <w:r>
        <w:t xml:space="preserve">2.4.1 Inherited Rules (reference only — defined in SA4E-355 FSD §3.8; NOT redefined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801"/>
        <w:gridCol w:w="1267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 (reference)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nCtx</w:t>
            </w:r>
            <w:r>
              <w:t xml:space="preserve"> </w:t>
            </w:r>
            <w:r>
              <w:t xml:space="preserve">MUST be &gt; 0 — fallback chain: provider detection → ModelRegistry → default 8192; never 0/unbounded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Budget resolution before skeleton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safetyMargin = ceil(nCtx × 0.08)</w:t>
            </w:r>
            <w:r>
              <w:t xml:space="preserve"> </w:t>
            </w:r>
            <w:r>
              <w:t xml:space="preserve">— compensates chars/4 under-estimation for Vietnamese/CJK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usable/staticBudget math used for the 70% skeleton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Absolute exceed → actionable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is NEVER called with an oversized prompt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Skeleton overflow (after truncation) and intra-turn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Wire-only: reuse existing mechanisms (</w:t>
            </w:r>
            <w:r>
              <w:rPr>
                <w:rStyle w:val="VerbatimChar"/>
              </w:rPr>
              <w:t xml:space="preserve">BudgetCalculator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compressPrompt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RoleScopeFilter</w:t>
            </w:r>
            <w:r>
              <w:t xml:space="preserve">, extractors, routers); writing new algorithms is prohibited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Entire ticket (label: wire-only)</w:t>
            </w:r>
          </w:p>
        </w:tc>
      </w:tr>
    </w:tbl>
    <w:bookmarkEnd w:id="37"/>
    <w:bookmarkStart w:id="38" w:name="new-rules-this-ticket"/>
    <w:p>
      <w:pPr>
        <w:pStyle w:val="4"/>
      </w:pPr>
      <w:r>
        <w:t xml:space="preserve">2.4.2 New Rules (this ticket)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</w:t>
            </w:r>
          </w:p>
        </w:tc>
        <w:tc>
          <w:tcPr/>
          <w:p>
            <w:pPr>
              <w:pStyle w:val="Compact"/>
            </w:pPr>
            <w:r>
              <w:t xml:space="preserve">The injected skeleton MUST satisfy</w:t>
            </w:r>
            <w:r>
              <w:t xml:space="preserve"> </w:t>
            </w:r>
            <w:r>
              <w:rPr>
                <w:rStyle w:val="VerbatimChar"/>
              </w:rPr>
              <w:t xml:space="preserve">skeletonTokens ≤ 70% staticBudget</w:t>
            </w:r>
            <w:r>
              <w:t xml:space="preserve"> </w:t>
            </w:r>
            <w:r>
              <w:t xml:space="preserve">(~13.8K</w:t>
            </w:r>
            <w:r>
              <w:t xml:space="preserve"> </w:t>
            </w:r>
            <w:r>
              <w:t xml:space="preserve">@32k</w:t>
            </w:r>
            <w:r>
              <w:t xml:space="preserve">, ~28.5K</w:t>
            </w:r>
            <w:r>
              <w:t xml:space="preserve"> </w:t>
            </w:r>
            <w:r>
              <w:t xml:space="preserve">@65k</w:t>
            </w:r>
            <w:r>
              <w:t xml:space="preserve">), measured with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(turn-start gate #2). Fixed-size skeletons are prohibited.</w:t>
            </w:r>
          </w:p>
        </w:tc>
        <w:tc>
          <w:tcPr/>
          <w:p>
            <w:pPr>
              <w:pStyle w:val="Compact"/>
            </w:pPr>
            <w:r>
              <w:t xml:space="preserve">SA4E-360; TA Review T2,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</w:t>
            </w:r>
          </w:p>
        </w:tc>
        <w:tc>
          <w:tcPr/>
          <w:p>
            <w:pPr>
              <w:pStyle w:val="Compact"/>
            </w:pPr>
            <w:r>
              <w:t xml:space="preserve">If the skeleton still exceeds the cap after module-priority truncation, the session is REJECTED per BR-09 — fail-safe, never fail-open; the provider is never called oversized.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</w:t>
            </w:r>
          </w:p>
        </w:tc>
        <w:tc>
          <w:tcPr/>
          <w:p>
            <w:pPr>
              <w:pStyle w:val="Compact"/>
            </w:pPr>
            <w:r>
              <w:t xml:space="preserve">Languages without a bundled tree-sitter grammar MUST fall back to regex signature extraction (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); extraction failure degrades gracefully (raw head-of-file / SKIPPED) and MUST NOT block session creation.</w:t>
            </w:r>
          </w:p>
        </w:tc>
        <w:tc>
          <w:tcPr/>
          <w:p>
            <w:pPr>
              <w:pStyle w:val="Compact"/>
            </w:pPr>
            <w:r>
              <w:t xml:space="preserve">SA4E-360; TA Review T5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results are ordinary tool results — subject to the intra-turn gate (#3) and transcript compaction (atomic tool-unit drop, pinned newest user). Symbol-slice reads are preferred over whole-file reads for symbol-targeted inspection.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Skeleton/functional-map construction MUST reuse the existing modules (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) — building a new skeleton engine, router, or token estimator is prohibited (specialization of BR-11).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</w:tbl>
    <w:bookmarkEnd w:id="38"/>
    <w:bookmarkEnd w:id="39"/>
    <w:bookmarkStart w:id="40" w:name="X638d3aeee4f68955f4cdfbf248aa85c382cdb3d"/>
    <w:p>
      <w:pPr>
        <w:pStyle w:val="3"/>
      </w:pPr>
      <w:r>
        <w:t xml:space="preserve">2.5 Success Metrics (from TA Review T5 — quantitative acceptance)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Skeleton coverage of exported symbols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Diff skeleton symbols vs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 (fallback share reported separately)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retrieval hit-rate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Findings parity vs full-context review baseline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Same subset of 10 files, skeleton + targeted reads vs full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Retrieval p95 latency</w:t>
            </w:r>
          </w:p>
        </w:tc>
        <w:tc>
          <w:tcPr/>
          <w:p>
            <w:pPr>
              <w:pStyle w:val="Compact"/>
            </w:pPr>
            <w:r>
              <w:t xml:space="preserve">FTS5 ≤ 300ms; hybrid ≤ 1.5s</w:t>
            </w:r>
          </w:p>
        </w:tc>
        <w:tc>
          <w:tcPr/>
          <w:p>
            <w:pPr>
              <w:pStyle w:val="Compact"/>
            </w:pPr>
            <w:r>
              <w:t xml:space="preserve">Hybrid target validated when P2 wires the hybrid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Turn-1 review on qwen 32k</w:t>
            </w:r>
          </w:p>
        </w:tc>
        <w:tc>
          <w:tcPr/>
          <w:p>
            <w:pPr>
              <w:pStyle w:val="Compact"/>
            </w:pPr>
            <w:r>
              <w:t xml:space="preserve">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</w:p>
        </w:tc>
        <w:tc>
          <w:tcPr/>
          <w:p>
            <w:pPr>
              <w:pStyle w:val="Compact"/>
            </w:pPr>
            <w:r>
              <w:t xml:space="preserve">End-to-end run log (inherits 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Skeleton token share of staticBudget</w:t>
            </w:r>
          </w:p>
        </w:tc>
        <w:tc>
          <w:tcPr/>
          <w:p>
            <w:pPr>
              <w:pStyle w:val="Compact"/>
            </w:pPr>
            <w:r>
              <w:t xml:space="preserve">≤ 70%</w:t>
            </w:r>
          </w:p>
        </w:tc>
        <w:tc>
          <w:tcPr/>
          <w:p>
            <w:pPr>
              <w:pStyle w:val="Compact"/>
            </w:pPr>
            <w:r>
              <w:t xml:space="preserve">Gate measurement log per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shipped (v1.52.0)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3-point budget gate + transcript compaction must be operational — skeleton injection rides on top of governance (BR-01..BR-16) and must not weaken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index fresh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table (name, kind, signature, startLine, endLine, docComment) must be current for skeleton + read_method; mtime check + on-demand re-index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 + 16 grammars bundled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 (shipped foundation)</w:t>
            </w:r>
          </w:p>
        </w:tc>
        <w:tc>
          <w:tcPr/>
          <w:p>
            <w:pPr>
              <w:pStyle w:val="Compact"/>
            </w:pPr>
            <w:r>
              <w:t xml:space="preserve">backend/src/engine/parsers/tree-sitter-indexer.ts + grammar .wasm bundles; NO new dependency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components available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</w:t>
            </w:r>
            <w:r>
              <w:t xml:space="preserve"> </w:t>
            </w:r>
            <w:r>
              <w:t xml:space="preserve">(tests-only today),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workspace-info-tool.ts</w:t>
            </w:r>
            <w:r>
              <w:t xml:space="preserve"> </w:t>
            </w:r>
            <w:r>
              <w:t xml:space="preserve">(wired, cached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§13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Gate architecture (3 execution points + compaction mechanics) that skeleton/RAG must be compatible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 + compaction shipped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Anti-livelock backstop for tool-call loops; atomic tool-unit compaction for read_method result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Creator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Requirements owner, approves scope and metrics</w:t>
            </w:r>
          </w:p>
        </w:tc>
        <w:tc>
          <w:tcPr/>
          <w:p>
            <w:pPr>
              <w:pStyle w:val="Compact"/>
            </w:pPr>
            <w:r>
              <w:t xml:space="preserve">SA4E-360 Jira (reporter, creator)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 (SM Agent)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  <w:tc>
          <w:tcPr/>
          <w:p>
            <w:pPr>
              <w:pStyle w:val="Compact"/>
            </w:pPr>
            <w:r>
              <w:t xml:space="preserve">Pipeline coordination, phase transitions, Jira status (To Do until BRD approved → In Progress)</w:t>
            </w:r>
          </w:p>
        </w:tc>
        <w:tc>
          <w:tcPr/>
          <w:p>
            <w:pPr>
              <w:pStyle w:val="Compact"/>
            </w:pPr>
            <w:r>
              <w:t xml:space="preserve">SA4E-360 Jira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Requirement source and reviewer — TA Review T1–T6 (token math corrections, success metrics, roadmap)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  <w:tc>
          <w:tcPr/>
          <w:p>
            <w:pPr>
              <w:pStyle w:val="Compact"/>
            </w:pPr>
            <w:r>
              <w:t xml:space="preserve">Author of this BRD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/ QA / DEV Agents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  <w:tc>
          <w:tcPr/>
          <w:p>
            <w:pPr>
              <w:pStyle w:val="Compact"/>
            </w:pPr>
            <w:r>
              <w:t xml:space="preserve">TDD design, STP/STC test planning, implementation (wire-only constraints)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risks-and-assumptions"/>
    <w:p>
      <w:pPr>
        <w:pStyle w:val="2"/>
      </w:pPr>
      <w:r>
        <w:t xml:space="preserve">5. Risks and Assumptions</w:t>
      </w:r>
    </w:p>
    <w:bookmarkStart w:id="44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size varies per workspace (large monorepo exceeds 70% staticBudget even after truncation)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Module-priority truncation (ModuleSummarizer metrics); REJECT per BR-09 as fail-safe; P3 map-reduce reserved as the future escape hatch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grammar produces low-quality skeletons for some languages (Svelte…)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Regex fallback (STORY 4) + separate coverage tracking; head-of-file degradation as last resort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index → wrong startLine/endLine → wrong read_method slices or broken skeleton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mtime check + on-demand re-index guardrail (code-index freshness) before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Tool-call loops (LLM repeatedly reading the same method) inflate transcript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(4× identical → steer → abort); lean tool schemas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lacks implementation detail → reviewer misses body-level findings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Agentic lazy loading via read_method compensates; M3 findings-parity ≥ 80% measures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to existing 3-gate enforcement from new wiring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STORY 5 regression AC + full suite (2,748 tests baseline) green gate after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symbol names (overloads) misdirect read_method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Return candidate list with locations; hit-rate M2 tracks quality</w:t>
            </w:r>
          </w:p>
        </w:tc>
      </w:tr>
    </w:tbl>
    <w:bookmarkEnd w:id="44"/>
    <w:bookmarkStart w:id="45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estimateTokenCount</w:t>
      </w:r>
      <w:r>
        <w:t xml:space="preserve"> </w:t>
      </w:r>
      <w:r>
        <w:t xml:space="preserve">(chars/4) precision is acceptable, backed by the 8% safety margin (BR-02) — consistent with SA4E-355 assumption A-6.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line ranges are accurate for grammar-supported languages at index time.</w:t>
      </w:r>
    </w:p>
    <w:p>
      <w:pPr>
        <w:pStyle w:val="Compact"/>
        <w:numPr>
          <w:ilvl w:val="0"/>
          <w:numId w:val="1025"/>
        </w:numPr>
      </w:pPr>
      <w:r>
        <w:t xml:space="preserve">The existing 60s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cache freshness is acceptable for review sessions.</w:t>
      </w:r>
    </w:p>
    <w:p>
      <w:pPr>
        <w:pStyle w:val="Compact"/>
        <w:numPr>
          <w:ilvl w:val="0"/>
          <w:numId w:val="1025"/>
        </w:numPr>
      </w:pPr>
      <w:r>
        <w:t xml:space="preserve">qwen 32k is the primary target size (13.8K skeleton cap); 65k is secondary (28.5K cap).</w:t>
      </w:r>
    </w:p>
    <w:p>
      <w:pPr>
        <w:pStyle w:val="Compact"/>
        <w:numPr>
          <w:ilvl w:val="0"/>
          <w:numId w:val="1025"/>
        </w:numPr>
      </w:pPr>
      <w:r>
        <w:t xml:space="preserve">The golden query set for M2 and the 10-file subset for M3 are established during test planning (QA) — TA defines the targets, QA operationalizes the measurement.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Retrieval latency: p95 FTS5 ≤ 300ms for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 resolution; hybrid ≤ 1.5s reserved for P2 validation</w:t>
            </w:r>
          </w:p>
        </w:tc>
        <w:tc>
          <w:tcPr/>
          <w:p>
            <w:pPr>
              <w:pStyle w:val="Compact"/>
            </w:pPr>
            <w:r>
              <w:t xml:space="preserve">TA Review T5; budget resolution itself stays in-process, synchronous, no I/O (&lt; 50ms per session creation, SA4E-355 TDD baseline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Session creation overhead from skeleton build</w:t>
            </w:r>
          </w:p>
        </w:tc>
        <w:tc>
          <w:tcPr/>
          <w:p>
            <w:pPr>
              <w:pStyle w:val="Compact"/>
            </w:pPr>
            <w:r>
              <w:t xml:space="preserve">Skeleton build + measure must not add provider-visible latency beyond the gate measurement; skeleton is built once per session, cached with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Existing budget governance must remain fully effective</w:t>
            </w:r>
          </w:p>
        </w:tc>
        <w:tc>
          <w:tcPr/>
          <w:p>
            <w:pPr>
              <w:pStyle w:val="Compact"/>
            </w:pPr>
            <w:r>
              <w:t xml:space="preserve">3-point gate (legacy auto-chunk, createHost gate, streamFn intra-turn gate) + transcript compaction unchanged; full suite green (baseline 285 files / 2,748 tests); skeleton injection may only add measured static content at gate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Fail-safe behavior</w:t>
            </w:r>
          </w:p>
        </w:tc>
        <w:tc>
          <w:tcPr/>
          <w:p>
            <w:pPr>
              <w:pStyle w:val="Compact"/>
            </w:pPr>
            <w:r>
              <w:t xml:space="preserve">Provider is NEVER called with an oversized prompt (BR-09); graceful degradation for missing grammar (STORY 4) and stale index (re-index guardrail)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Large-workspace behavior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scales skeleton to workspace size; P3 map-reduce (out of scope) reserved for skeleton &gt; staticBudget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standards</w:t>
            </w:r>
          </w:p>
        </w:tc>
        <w:tc>
          <w:tcPr/>
          <w:p>
            <w:pPr>
              <w:pStyle w:val="Compact"/>
            </w:pPr>
            <w:r>
              <w:t xml:space="preserve">≤ 200 lines/file, ≤ 20 lines/function, SOLID, TSDoc, test-first, npm test green after each task (ticket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Budget &amp; skeleton telemetry</w:t>
            </w:r>
          </w:p>
        </w:tc>
        <w:tc>
          <w:tcPr/>
          <w:p>
            <w:pPr>
              <w:pStyle w:val="Compact"/>
            </w:pPr>
            <w:r>
              <w:t xml:space="preserve">Skeleton tokens, staticBudget, truncation events, gate decisions, fallback-mode counts demoable in the extension log (consistent with SA4E-355 FSD §8 observability)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SA4E-360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Implement Context Budget Governance for Pi Harness</w:t>
            </w:r>
          </w:p>
        </w:tc>
        <w:tc>
          <w:tcPr/>
          <w:p>
            <w:pPr>
              <w:pStyle w:val="Compact"/>
            </w:pPr>
            <w:r>
              <w:t xml:space="preserve">Shipped (v1.52.0, Phase 6 PASS)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Predecessor — governance plane; BR-01..BR-16 inherited; 3-point gate + compaction reused (no issue link recorded in Jira at BRD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ticket (to be created)</w:t>
            </w:r>
          </w:p>
        </w:tc>
        <w:tc>
          <w:tcPr/>
          <w:p>
            <w:pPr>
              <w:pStyle w:val="Compact"/>
            </w:pPr>
            <w:r>
              <w:t xml:space="preserve">Contextual RAG wire —</w:t>
            </w:r>
            <w:r>
              <w:t xml:space="preserve"> </w:t>
            </w:r>
            <w:r>
              <w:rPr>
                <w:rStyle w:val="VerbatimChar"/>
              </w:rPr>
              <w:t xml:space="preserve">ContextRetriever</w:t>
            </w:r>
            <w:r>
              <w:t xml:space="preserve"> </w:t>
            </w:r>
            <w:r>
              <w:t xml:space="preserve">pre-turn + RRF</w:t>
            </w:r>
          </w:p>
        </w:tc>
        <w:tc>
          <w:tcPr/>
          <w:p>
            <w:pPr>
              <w:pStyle w:val="Compact"/>
            </w:pPr>
            <w: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Follow-up (P2, TA roadmap T6) — blocked on P1 hit-rate baseline 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ticket (to be created)</w:t>
            </w:r>
          </w:p>
        </w:tc>
        <w:tc>
          <w:tcPr/>
          <w:p>
            <w:pPr>
              <w:pStyle w:val="Compact"/>
            </w:pPr>
            <w:r>
              <w:t xml:space="preserve">Map-Reduce wire —</w:t>
            </w:r>
            <w:r>
              <w:t xml:space="preserve"> </w:t>
            </w:r>
            <w:r>
              <w:rPr>
                <w:rStyle w:val="VerbatimChar"/>
              </w:rPr>
              <w:t xml:space="preserve">MapReduceOrchestrator</w:t>
            </w:r>
            <w:r>
              <w:t xml:space="preserve"> </w:t>
            </w:r>
            <w:r>
              <w:t xml:space="preserve">for oversized workspaces</w:t>
            </w:r>
          </w:p>
        </w:tc>
        <w:tc>
          <w:tcPr/>
          <w:p>
            <w:pPr>
              <w:pStyle w:val="Compact"/>
            </w:pPr>
            <w: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Follow-up (P3, TA roadmap T6) — trigger: skeleton &gt; staticBudget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(deferred)</w:t>
            </w:r>
          </w:p>
        </w:tc>
        <w:tc>
          <w:tcPr/>
          <w:p>
            <w:pPr>
              <w:pStyle w:val="Compact"/>
            </w:pPr>
            <w:r>
              <w:t xml:space="preserve">Call-graph pruning depth=1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Follow-up only if feature-flow review is requested (TA roadmap T6)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5" w:name="appendix"/>
    <w:p>
      <w:pPr>
        <w:pStyle w:val="2"/>
      </w:pPr>
      <w:r>
        <w:t xml:space="preserve">8. Appendix</w:t>
      </w:r>
    </w:p>
    <w:bookmarkStart w:id="49" w:name="X00773f7a87034e9758b127586f58ae9f4215180"/>
    <w:p>
      <w:pPr>
        <w:pStyle w:val="3"/>
      </w:pPr>
      <w:r>
        <w:t xml:space="preserve">8.1 Budget Arithmetic Reference (TA Review T2 — corrections applied)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060"/>
        <w:gridCol w:w="777"/>
        <w:gridCol w:w="565"/>
        <w:gridCol w:w="1414"/>
        <w:gridCol w:w="1485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n_ctx</w:t>
            </w:r>
          </w:p>
        </w:tc>
        <w:tc>
          <w:tcPr/>
          <w:p>
            <w:pPr>
              <w:pStyle w:val="Compact"/>
            </w:pPr>
            <w:r>
              <w:t xml:space="preserve">reserveOutput</w:t>
            </w:r>
          </w:p>
        </w:tc>
        <w:tc>
          <w:tcPr/>
          <w:p>
            <w:pPr>
              <w:pStyle w:val="Compact"/>
            </w:pPr>
            <w:r>
              <w:t xml:space="preserve">margin 8%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  <w:tc>
          <w:tcPr/>
          <w:p>
            <w:pPr>
              <w:pStyle w:val="Compact"/>
            </w:pPr>
            <w:r>
              <w:t xml:space="preserve">staticBudget (70%)</w:t>
            </w:r>
          </w:p>
        </w:tc>
        <w:tc>
          <w:tcPr/>
          <w:p>
            <w:pPr>
              <w:pStyle w:val="Compact"/>
            </w:pPr>
            <w:r>
              <w:t xml:space="preserve">historyBudget (30%)</w:t>
            </w:r>
          </w:p>
        </w:tc>
        <w:tc>
          <w:tcPr/>
          <w:p>
            <w:pPr>
              <w:pStyle w:val="Compact"/>
            </w:pPr>
            <w:r>
              <w:t xml:space="preserve">Skeleton cap (70% of 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32,768 (qwen)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28,098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</w:p>
        </w:tc>
        <w:tc>
          <w:tcPr/>
          <w:p>
            <w:pPr>
              <w:pStyle w:val="Compact"/>
            </w:pPr>
            <w:r>
              <w:t xml:space="preserve">8,430</w:t>
            </w:r>
          </w:p>
        </w:tc>
        <w:tc>
          <w:tcPr/>
          <w:p>
            <w:pPr>
              <w:pStyle w:val="Compact"/>
            </w:pPr>
            <w:r>
              <w:t xml:space="preserve">~13.8K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5,243</w:t>
            </w:r>
          </w:p>
        </w:tc>
        <w:tc>
          <w:tcPr/>
          <w:p>
            <w:pPr>
              <w:pStyle w:val="Compact"/>
            </w:pPr>
            <w:r>
              <w:t xml:space="preserve">58,245</w:t>
            </w:r>
          </w:p>
        </w:tc>
        <w:tc>
          <w:tcPr/>
          <w:p>
            <w:pPr>
              <w:pStyle w:val="Compact"/>
            </w:pPr>
            <w:r>
              <w:t xml:space="preserve">40,771</w:t>
            </w:r>
          </w:p>
        </w:tc>
        <w:tc>
          <w:tcPr/>
          <w:p>
            <w:pPr>
              <w:pStyle w:val="Compact"/>
            </w:pPr>
            <w:r>
              <w:t xml:space="preserve">17,474</w:t>
            </w:r>
          </w:p>
        </w:tc>
        <w:tc>
          <w:tcPr/>
          <w:p>
            <w:pPr>
              <w:pStyle w:val="Compact"/>
            </w:pPr>
            <w:r>
              <w:t xml:space="preserve">~28.5K</w:t>
            </w:r>
          </w:p>
        </w:tc>
      </w:tr>
    </w:tbl>
    <w:p>
      <w:pPr>
        <w:pStyle w:val="BodyText"/>
      </w:pPr>
      <w:r>
        <w:t xml:space="preserve">Why the original proposal’s</w:t>
      </w:r>
      <w:r>
        <w:t xml:space="preserve"> </w:t>
      </w:r>
      <w:r>
        <w:t xml:space="preserve">“15K fixed skeleton”</w:t>
      </w:r>
      <w:r>
        <w:t xml:space="preserve"> </w:t>
      </w:r>
      <w:r>
        <w:t xml:space="preserve">was corrected: at 32k, 15K = 76% of staticBudget, leaving only ~4.7K for steering + tool schemas — hence the budget-aware ≤ 70% cap (BR-360-01).</w:t>
      </w:r>
    </w:p>
    <w:bookmarkEnd w:id="49"/>
    <w:bookmarkStart w:id="50" w:name="glossary"/>
    <w:p>
      <w:pPr>
        <w:pStyle w:val="3"/>
      </w:pPr>
      <w:r>
        <w:t xml:space="preserve">8.2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Skeleton</w:t>
            </w:r>
          </w:p>
        </w:tc>
        <w:tc>
          <w:tcPr/>
          <w:p>
            <w:pPr>
              <w:pStyle w:val="Compact"/>
            </w:pPr>
            <w:r>
              <w:t xml:space="preserve">AST-derived outline of a codebase: classes, interfaces, method signatures with parameter types, imports, doc comments — method bodies stripped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Skeletonization</w:t>
            </w:r>
          </w:p>
        </w:tc>
        <w:tc>
          <w:tcPr/>
          <w:p>
            <w:pPr>
              <w:pStyle w:val="Compact"/>
            </w:pPr>
            <w:r>
              <w:t xml:space="preserve">Strategy 1 of the multi-resolution proposal — building the skeleton via tree-sitter AST parsing (or regex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Context Loading</w:t>
            </w:r>
          </w:p>
        </w:tc>
        <w:tc>
          <w:tcPr/>
          <w:p>
            <w:pPr>
              <w:pStyle w:val="Compact"/>
            </w:pPr>
            <w:r>
              <w:t xml:space="preserve">Strategy 2 — the LLM starts with project map + functional map only and pulls detail lazily via tools (</w:t>
            </w:r>
            <w:r>
              <w:rPr>
                <w:rStyle w:val="VerbatimChar"/>
              </w:rPr>
              <w:t xml:space="preserve">read_method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</w:t>
            </w:r>
          </w:p>
        </w:tc>
        <w:tc>
          <w:tcPr/>
          <w:p>
            <w:pPr>
              <w:pStyle w:val="Compact"/>
            </w:pPr>
            <w:r>
              <w:t xml:space="preserve">New core tool (this ticket): returns the source slice of one symbol (startLine/endLine from the symbols FTS5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70% share of the usable token budget for static context (system prompt + steering + tool schemas + skeleton); the other 30% is historyBudget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(3 points)</w:t>
            </w:r>
          </w:p>
        </w:tc>
        <w:tc>
          <w:tcPr/>
          <w:p>
            <w:pPr>
              <w:pStyle w:val="Compact"/>
            </w:pPr>
            <w:r>
              <w:t xml:space="preserve">SA4E-355 governance execution points: #1 legacy turn-start auto-chunk, #2 session turn-start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gate (escalation ladder BR-08), #3 intra-turn</w:t>
            </w:r>
            <w:r>
              <w:t xml:space="preserve"> 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per-request gate (TDD v1.3 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Compaction</w:t>
            </w:r>
          </w:p>
        </w:tc>
        <w:tc>
          <w:tcPr/>
          <w:p>
            <w:pPr>
              <w:pStyle w:val="Compact"/>
            </w:pPr>
            <w:r>
              <w:t xml:space="preserve">Trim-oldest tool-unit atomic drop (including newest), pin-newest-user rule; REJECT only when the pinned user query cannot fit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</w:t>
            </w:r>
          </w:p>
        </w:tc>
        <w:tc>
          <w:tcPr/>
          <w:p>
            <w:pPr>
              <w:pStyle w:val="Compact"/>
            </w:pPr>
            <w:r>
              <w:t xml:space="preserve">Anti-livelock backstop: 4× identical tool+args signature → steer → abort (pi-provider.ts)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Wire-only (BR-11)</w:t>
            </w:r>
          </w:p>
        </w:tc>
        <w:tc>
          <w:tcPr/>
          <w:p>
            <w:pPr>
              <w:pStyle w:val="Compact"/>
            </w:pPr>
            <w:r>
              <w:t xml:space="preserve">Implementation style: compose existing shipped/dormant mechanisms; no new engines, routers, or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Parity (M3)</w:t>
            </w:r>
          </w:p>
        </w:tc>
        <w:tc>
          <w:tcPr/>
          <w:p>
            <w:pPr>
              <w:pStyle w:val="Compact"/>
            </w:pPr>
            <w:r>
              <w:t xml:space="preserve">% of review findings reproduced with skeleton + targeted reads vs the full-context baseline on a fixed 10-file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multi-language symbol extraction used when no tree-sitter grammar exists (e.g., Svelte)</w:t>
            </w:r>
          </w:p>
        </w:tc>
      </w:tr>
    </w:tbl>
    <w:bookmarkEnd w:id="50"/>
    <w:bookmarkStart w:id="51" w:name="reference-documents"/>
    <w:p>
      <w:pPr>
        <w:pStyle w:val="3"/>
      </w:pPr>
      <w:r>
        <w:t xml:space="preserve">8.3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SA4E-360 (description: scope P1 + success metrics + constraints)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compaction proposal + TA Review T1–T6 (primary requirement source)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 (budget gate 3-point architecture)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v1.0 — §3.8 consolidated business rules BR-01..BR-16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BRD v1.0 — governance plane business requirements</w:t>
            </w:r>
          </w:p>
        </w:tc>
        <w:tc>
          <w:tcPr/>
          <w:p>
            <w:pPr>
              <w:pStyle w:val="Compact"/>
            </w:pPr>
            <w:r>
              <w:t xml:space="preserve">documents/SA4E-355/BRD.md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 index (.analysis/code-intelligence/)</w:t>
            </w:r>
          </w:p>
        </w:tc>
        <w:tc>
          <w:tcPr/>
          <w:p>
            <w:pPr>
              <w:pStyle w:val="Compact"/>
            </w:pPr>
            <w:r>
              <w:t xml:space="preserve">.analysis/code-intelligence/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foundation modules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extension/src/pi-agent/context-retrieval/symbol-outline-extractor.ts; backend/src/engine/parsers/signature-extractor.ts; extension/src/pi-workflow/workspace-info-tool.ts</w:t>
            </w:r>
          </w:p>
        </w:tc>
      </w:tr>
    </w:tbl>
    <w:bookmarkEnd w:id="51"/>
    <w:bookmarkStart w:id="54" w:name="diagram-index"/>
    <w:p>
      <w:pPr>
        <w:pStyle w:val="3"/>
      </w:pPr>
      <w:r>
        <w:t xml:space="preserve">8.4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 (high-level process map / swimlane)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BRD — SA4E-360 v1.1. Traceability: Stories 1–5 ↔ Jira description scope P1 + TA Review T4/T6 (P1 row); Business Rules §2.4 ↔ SA4E-355 FSD §3.8 (inherited) + TA Review T2/T5 (new); Success Metrics §2.5 ↔ TA Review T5; diagrams embedded in §2.1 and §2.3, indexed in §8.4.</w:t>
      </w:r>
    </w:p>
    <w:bookmarkEnd w:id="54"/>
    <w:bookmarkEnd w:id="55"/>
    <w:bookmarkEnd w:id="5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53" Target="diagrams/business-flow.png" TargetMode="External" /><Relationship Type="http://schemas.openxmlformats.org/officeDocument/2006/relationships/hyperlink" Id="rId21" Target="diagrams/use-case.drawio" TargetMode="External" /><Relationship Type="http://schemas.openxmlformats.org/officeDocument/2006/relationships/hyperlink" Id="rId52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53" Target="diagrams/business-flow.png" TargetMode="External" /><Relationship Type="http://schemas.openxmlformats.org/officeDocument/2006/relationships/hyperlink" Id="rId21" Target="diagrams/use-case.drawio" TargetMode="External" /><Relationship Type="http://schemas.openxmlformats.org/officeDocument/2006/relationships/hyperlink" Id="rId52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2026-10-13T02:05:45Z</dcterms:created>
  <dcterms:modified xsi:type="dcterms:W3CDTF">2026-10-13T02:05:45Z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