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file:///C:/projects/kiro/SDLC-Agents-4-Enterprise/documents/SA4E-48/FSD-embedded.md</w:t>
      </w:r>
    </w:p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2026-07-19T20:04:53Z</dcterms:created>
  <dcterms:modified xsi:type="dcterms:W3CDTF">2026-07-19T20:04:53Z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