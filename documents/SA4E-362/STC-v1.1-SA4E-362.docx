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oftware-test-cases-stc"/>
    <w:p>
      <w:pPr>
        <w:pStyle w:val="1"/>
      </w:pPr>
      <w:r>
        <w:t xml:space="preserve">Software Test Cases (STC)</w:t>
      </w:r>
    </w:p>
    <w:bookmarkStart w:id="9" w:name="Xae3fc665f9755079a110d4114b83ec15c3b95a2"/>
    <w:p>
      <w:pPr>
        <w:pStyle w:val="2"/>
      </w:pPr>
      <w:r>
        <w:t xml:space="preserve">SDLC Agents 4 Enterprise — SA4E-362: [Pega Ingest] Refresh-on-401 cho ingest path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(pending BA 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BRD.md (US-1..US-4), SessionTimeout-FIX-PLAN.md §4/§7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STC — 22 TCs (14 UT + PBT-01 + REG-13 + 4 E2E-API covered-by-SIT + 2 SIT), RTM trace BRD-level; BA review gate iteration 1 incorporated (thêm UT-14 retry-vẫn-401, pin typed IngestAuthError, thêm E2E-API-04 bulk-check)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RTM 3-way sync: US→FR→TC — thêm cột FSD FR (FR-1..FR-8 theo FSD v0.9) + FR Coverage Rollup §2.2; giữ nguyên 22 TCs, không renumber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ventions-match-existing-test-style"/>
    <w:p>
      <w:pPr>
        <w:pStyle w:val="2"/>
      </w:pPr>
      <w:r>
        <w:t xml:space="preserve">1. Conventions (match existing test style)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 mock:</w:t>
      </w:r>
      <w:r>
        <w:t xml:space="preserve"> </w:t>
      </w:r>
      <w:r>
        <w:t xml:space="preserve">vi.stubGlobal(</w:t>
      </w:r>
      <w:r>
        <w:t xml:space="preserve">‘fetch’</w:t>
      </w:r>
      <w:r>
        <w:t xml:space="preserve">, fetchMock) + mockResolvedValueOnce chains (pattern: IndexerHttpClient.token-refresh.test.ts).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helper:</w:t>
      </w:r>
      <w:r>
        <w:t xml:space="preserve"> </w:t>
      </w:r>
      <w:r>
        <w:t xml:space="preserve">jsonResponse(body, status) → { ok: status ∈ 2xx, status, text: async () =&gt; body } (pattern: IndexerHttpClient.ingest.test.ts).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 access:</w:t>
      </w:r>
      <w:r>
        <w:t xml:space="preserve"> </w:t>
      </w:r>
      <w:r>
        <w:t xml:space="preserve">(instance as any).method() cho private helpers (fetchWithAuthRetry, authHeaders).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AuthManager stub:</w:t>
      </w:r>
      <w:r>
        <w:t xml:space="preserve"> </w:t>
      </w:r>
      <w:r>
        <w:t xml:space="preserve">Map-based secrets (makeSecrets) + okJson fake Response (pattern: auth-manager.test.ts).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Fake timers BẮT BUỘC:</w:t>
      </w:r>
      <w:r>
        <w:t xml:space="preserve"> </w:t>
      </w:r>
      <w:r>
        <w:t xml:space="preserve">vi.useFakeTimers() + vi.advanceTimersByTimeAsync(3000) cho mọi test chạm pollUntilComplete (POLL_INTERVAL_MS = 3000 tại PegaStreamIngester.ts:53); afterEach: vi.useRealTimers(); vi.unstubAllGlobals(); vi.restoreAllMocks().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Signature nguồn:</w:t>
      </w:r>
      <w:r>
        <w:t xml:space="preserve"> </w:t>
      </w:r>
      <w:r>
        <w:t xml:space="preserve">tên interface/hàm theo fix plan §6 (IngestAuthProvider, IngestAuthError, shouldStop trong PipelineOptions, authHeaders, fetchWithAuthRetry, makeBody). Nếu DEV đặt tên khác → STC cập nhật trong sync pass, test intent không đổi.</w:t>
      </w:r>
    </w:p>
    <w:bookmarkEnd w:id="12"/>
    <w:bookmarkStart w:id="15" w:name="requirements-traceability-matrix-rtm"/>
    <w:p>
      <w:pPr>
        <w:pStyle w:val="2"/>
      </w:pPr>
      <w:r>
        <w:t xml:space="preserve">2. Requirements Traceability Matrix (RTM)</w:t>
      </w:r>
    </w:p>
    <w:p>
      <w:pPr>
        <w:pStyle w:val="FirstParagraph"/>
      </w:pPr>
      <w:r>
        <w:t xml:space="preserve">Trace 3 cấp:</w:t>
      </w:r>
      <w:r>
        <w:t xml:space="preserve"> </w:t>
      </w:r>
      <w:r>
        <w:rPr>
          <w:b/>
          <w:bCs/>
        </w:rPr>
        <w:t xml:space="preserve">BRD US/AC → FSD FR-1..FR-8 (FSD v0.9) → Test Cases</w:t>
      </w:r>
      <w:r>
        <w:t xml:space="preserve"> </w:t>
      </w:r>
      <w:r>
        <w:t xml:space="preserve">(sync v1.1 — FR IDs ổn định, không đổi qua TA enrichment v1.0).</w:t>
      </w:r>
    </w:p>
    <w:bookmarkStart w:id="13" w:name="brd-usac-fr-tc"/>
    <w:p>
      <w:pPr>
        <w:pStyle w:val="3"/>
      </w:pPr>
      <w:r>
        <w:t xml:space="preserve">2.1 BRD US/AC → FR → 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262"/>
        <w:gridCol w:w="1939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(BRD)</w:t>
            </w:r>
          </w:p>
        </w:tc>
        <w:tc>
          <w:tcPr/>
          <w:p>
            <w:pPr>
              <w:pStyle w:val="Compact"/>
            </w:pPr>
            <w:r>
              <w:t xml:space="preserve">FSD FR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 AC1 — token còn hạn: dùng cached token, 0 lời gọi refresh</w:t>
            </w:r>
          </w:p>
        </w:tc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UT-03, UT-07, PBT-01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 AC2 — 401 giữa job: refresh đúng 1 lần → rebuild headers/body → retry 1 lần → 200, loop tiếp tục</w:t>
            </w:r>
          </w:p>
        </w:tc>
        <w:tc>
          <w:tcPr/>
          <w:p>
            <w:pPr>
              <w:pStyle w:val="Compact"/>
            </w:pPr>
            <w:r>
              <w:t xml:space="preserve">FR-2, FR-5</w:t>
            </w:r>
          </w:p>
        </w:tc>
        <w:tc>
          <w:tcPr/>
          <w:p>
            <w:pPr>
              <w:pStyle w:val="Compact"/>
            </w:pPr>
            <w:r>
              <w:t xml:space="preserve">UT-01, UT-02, UT-04, E2E-API-01,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 AC3 — nhiều 401 song song → đúng 1 refresh network call (dedupe refreshInFlight)</w:t>
            </w:r>
          </w:p>
        </w:tc>
        <w:tc>
          <w:tcPr/>
          <w:p>
            <w:pPr>
              <w:pStyle w:val="Compact"/>
            </w:pPr>
            <w:r>
              <w:t xml:space="preserve">FR-1, FR-2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 AC4 — submitJob stream retry: body dựng lại qua makeBody() factory</w:t>
            </w:r>
          </w:p>
        </w:tc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 AC5 — pollUntilComplete GET 401: headers rebuild per-request, poll tiếp tục</w:t>
            </w:r>
          </w:p>
        </w:tc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 AC6 — log ghi rõ điểm refresh, không log giá trị token</w:t>
            </w:r>
          </w:p>
        </w:tc>
        <w:tc>
          <w:tcPr/>
          <w:p>
            <w:pPr>
              <w:pStyle w:val="Compact"/>
            </w:pPr>
            <w:r>
              <w:t xml:space="preserve">FR-2, FR-3</w:t>
            </w:r>
          </w:p>
        </w:tc>
        <w:tc>
          <w:tcPr/>
          <w:p>
            <w:pPr>
              <w:pStyle w:val="Compact"/>
            </w:pPr>
            <w:r>
              <w:t xml:space="preserve">UT-01,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 AC1 — typed IngestAuthError nhận diện (không regex), authDead = true — CẢ 2 trigger: refresh trả undefined VÀ retry vẫn 401</w:t>
            </w:r>
          </w:p>
        </w:tc>
        <w:tc>
          <w:tcPr/>
          <w:p>
            <w:pPr>
              <w:pStyle w:val="Compact"/>
            </w:pPr>
            <w:r>
              <w:t xml:space="preserve">FR-2, FR-3</w:t>
            </w:r>
          </w:p>
        </w:tc>
        <w:tc>
          <w:tcPr/>
          <w:p>
            <w:pPr>
              <w:pStyle w:val="Compact"/>
            </w:pPr>
            <w:r>
              <w:t xml:space="preserve">UT-08, UT-02, UT-14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 AC2 — shouldStop dừng producer, không skip hàng loạt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UT-08, UT-09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 AC3 — đúng 1 thông báo</w:t>
            </w:r>
            <w:r>
              <w:t xml:space="preserve"> </w:t>
            </w:r>
            <w:r>
              <w:t xml:space="preserve">“login lại”</w:t>
            </w:r>
            <w:r>
              <w:t xml:space="preserve">, không spam lỗi</w:t>
            </w:r>
          </w:p>
        </w:tc>
        <w:tc>
          <w:tcPr/>
          <w:p>
            <w:pPr>
              <w:pStyle w:val="Compact"/>
            </w:pPr>
            <w:r>
              <w:t xml:space="preserve">FR-3, FR-4</w:t>
            </w:r>
          </w:p>
        </w:tc>
        <w:tc>
          <w:tcPr/>
          <w:p>
            <w:pPr>
              <w:pStyle w:val="Compact"/>
            </w:pPr>
            <w:r>
              <w:t xml:space="preserve">UT-08,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 AC4 — rerun incremental sau khi login lại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 AC5 — bulk-check/call song song dừng sạch theo auth-dead, không fallback re-fetch</w:t>
            </w:r>
          </w:p>
        </w:tc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 AC1 — bulk-check 401 → refresh → retry 1 lần → thành công, hết spam 401</w:t>
            </w:r>
          </w:p>
        </w:tc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UT-10,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 AC2 — refresh chết → bulk-check dừng theo auth-dead, không re-fetch catalog</w:t>
            </w:r>
          </w:p>
        </w:tc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 AC3 — retry bulk-check an toàn (401 trước handler, không side-effect)</w:t>
            </w:r>
          </w:p>
        </w:tc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E2E-API-01, E2E-API-02, E2E-API-03,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 AC1 — mọi call /api/v1/pega/* qua provider refresh-on-401; audit 0 static-token path</w:t>
            </w:r>
          </w:p>
        </w:tc>
        <w:tc>
          <w:tcPr/>
          <w:p>
            <w:pPr>
              <w:pStyle w:val="Compact"/>
            </w:pPr>
            <w:r>
              <w:t xml:space="preserve">FR-1, FR-5, FR-7</w:t>
            </w:r>
          </w:p>
        </w:tc>
        <w:tc>
          <w:tcPr/>
          <w:p>
            <w:pPr>
              <w:pStyle w:val="Compact"/>
            </w:pPr>
            <w:r>
              <w:t xml:space="preserve">UT-11, REG-13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 AC2 — PegaSchemaIndexer có Authorization header + refresh-on-401</w:t>
            </w:r>
          </w:p>
        </w:tc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UT-13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US-4 AC3 — regression suite npm test xanh (auth-manager, token-refresh-timer, http-client + UT mới)</w:t>
            </w:r>
          </w:p>
        </w:tc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REG-13, UT-10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"/>
    <w:bookmarkStart w:id="14" w:name="fr-coverage-rollup-fr-tc"/>
    <w:p>
      <w:pPr>
        <w:pStyle w:val="3"/>
      </w:pPr>
      <w:r>
        <w:t xml:space="preserve">2.2 FR Coverage Rollup (FR → TC)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256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FR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  <w:r>
              <w:t xml:space="preserve"> </w:t>
            </w:r>
            <w:r>
              <w:rPr>
                <w:rStyle w:val="VerbatimChar"/>
              </w:rPr>
              <w:t xml:space="preserve">IngestAuthProvider</w:t>
            </w:r>
            <w:r>
              <w:t xml:space="preserve"> </w:t>
            </w:r>
            <w:r>
              <w:t xml:space="preserve">+ adapter tại call site</w:t>
            </w:r>
          </w:p>
        </w:tc>
        <w:tc>
          <w:tcPr/>
          <w:p>
            <w:pPr>
              <w:pStyle w:val="Compact"/>
            </w:pPr>
            <w:r>
              <w:t xml:space="preserve">UT-06, UT-07, UT-11, UT-12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fetchWithAuthRetry</w:t>
            </w:r>
            <w:r>
              <w:t xml:space="preserve"> </w:t>
            </w:r>
            <w:r>
              <w:t xml:space="preserve">+ per-call-site retry (submitJob/pollUntilComplete/ingestSingleRule)</w:t>
            </w:r>
          </w:p>
        </w:tc>
        <w:tc>
          <w:tcPr/>
          <w:p>
            <w:pPr>
              <w:pStyle w:val="Compact"/>
            </w:pPr>
            <w:r>
              <w:t xml:space="preserve">UT-01, UT-02, UT-03, UT-04, UT-05, UT-07, UT-12, UT-14, PBT-01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Typed</w:t>
            </w:r>
            <w:r>
              <w:t xml:space="preserve"> </w:t>
            </w:r>
            <w:r>
              <w:rPr>
                <w:rStyle w:val="VerbatimChar"/>
              </w:rPr>
              <w:t xml:space="preserve">IngestAuthError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PegaBfsIndexer.authDead</w:t>
            </w:r>
          </w:p>
        </w:tc>
        <w:tc>
          <w:tcPr/>
          <w:p>
            <w:pPr>
              <w:pStyle w:val="Compact"/>
            </w:pPr>
            <w:r>
              <w:t xml:space="preserve">UT-02, UT-08, UT-09, UT-14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PegaBfsPipeline</w:t>
            </w:r>
            <w:r>
              <w:t xml:space="preserve"> </w:t>
            </w:r>
            <w:r>
              <w:t xml:space="preserve">shouldStop graceful stop</w:t>
            </w:r>
          </w:p>
        </w:tc>
        <w:tc>
          <w:tcPr/>
          <w:p>
            <w:pPr>
              <w:pStyle w:val="Compact"/>
            </w:pPr>
            <w:r>
              <w:t xml:space="preserve">UT-08,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  <w:r>
              <w:t xml:space="preserve"> </w:t>
            </w:r>
            <w:r>
              <w:rPr>
                <w:rStyle w:val="VerbatimChar"/>
              </w:rPr>
              <w:t xml:space="preserve">IndexingService</w:t>
            </w:r>
            <w:r>
              <w:t xml:space="preserve"> </w:t>
            </w:r>
            <w:r>
              <w:t xml:space="preserve">+ token sync (GAP 4)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BackendHttpPoster</w:t>
            </w:r>
            <w:r>
              <w:t xml:space="preserve"> </w:t>
            </w:r>
            <w:r>
              <w:t xml:space="preserve">bulk-check refresh-on-401 (back-compat)</w:t>
            </w:r>
          </w:p>
        </w:tc>
        <w:tc>
          <w:tcPr/>
          <w:p>
            <w:pPr>
              <w:pStyle w:val="Compact"/>
            </w:pPr>
            <w:r>
              <w:t xml:space="preserve">UT-06, UT-10,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 (SHOULD)</w:t>
            </w:r>
          </w:p>
        </w:tc>
        <w:tc>
          <w:tcPr/>
          <w:p>
            <w:pPr>
              <w:pStyle w:val="Compact"/>
            </w:pPr>
            <w:r>
              <w:t xml:space="preserve">Static-token paths còn sót (PegaSchemaIndexer/PegaBackendClient/PegaCodeIntelDiscovery)</w:t>
            </w:r>
          </w:p>
        </w:tc>
        <w:tc>
          <w:tcPr/>
          <w:p>
            <w:pPr>
              <w:pStyle w:val="Compact"/>
            </w:pPr>
            <w:r>
              <w:t xml:space="preserve">UT-13, REG-13 (audit SM-6)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Yêu cầu kiểm thử tự động (suite UT + regression)</w:t>
            </w:r>
          </w:p>
        </w:tc>
        <w:tc>
          <w:tcPr/>
          <w:p>
            <w:pPr>
              <w:pStyle w:val="Compact"/>
            </w:pPr>
            <w:r>
              <w:t xml:space="preserve">UT-01..UT-14, PBT-01, REG-13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End w:id="15"/>
    <w:bookmarkStart w:id="16" w:name="Xe9c4de82d1901ece87c560f9a09d0fd4d2a412d"/>
    <w:p>
      <w:pPr>
        <w:pStyle w:val="2"/>
      </w:pPr>
      <w:r>
        <w:rPr>
          <w:b/>
          <w:bCs/>
        </w:rPr>
        <w:t xml:space="preserve">Coverage: 17/17 ACs của US-1..US-4 = 100%; 8/8 FR-1..FR-8 = 100%.</w:t>
      </w:r>
      <w:r>
        <w:t xml:space="preserve"> </w:t>
      </w:r>
      <w:r>
        <w:t xml:space="preserve">FR-7 (SHOULD) đã có UT-13 (SchemaIndexer gửi Authorization header + refresh-on-401 on 401) + audit REG-13 — không cần thêm TC.</w:t>
      </w:r>
    </w:p>
    <w:bookmarkEnd w:id="16"/>
    <w:bookmarkStart w:id="40" w:name="test-cases"/>
    <w:p>
      <w:pPr>
        <w:pStyle w:val="2"/>
      </w:pPr>
      <w:r>
        <w:t xml:space="preserve">3. Test Cases</w:t>
      </w:r>
    </w:p>
    <w:bookmarkStart w:id="17" w:name="level-legend"/>
    <w:p>
      <w:pPr>
        <w:pStyle w:val="3"/>
      </w:pPr>
      <w:r>
        <w:t xml:space="preserve">Level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053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UT-xx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Automated (vitest)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PBT-xx</w:t>
            </w:r>
          </w:p>
        </w:tc>
        <w:tc>
          <w:tcPr/>
          <w:p>
            <w:pPr>
              <w:pStyle w:val="Compact"/>
            </w:pPr>
            <w:r>
              <w:t xml:space="preserve">Property-Based</w:t>
            </w:r>
          </w:p>
        </w:tc>
        <w:tc>
          <w:tcPr/>
          <w:p>
            <w:pPr>
              <w:pStyle w:val="Compact"/>
            </w:pPr>
            <w:r>
              <w:t xml:space="preserve">Automated (vitest + fast-check)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E2E-API-xx</w:t>
            </w:r>
          </w:p>
        </w:tc>
        <w:tc>
          <w:tcPr/>
          <w:p>
            <w:pPr>
              <w:pStyle w:val="Compact"/>
            </w:pPr>
            <w:r>
              <w:t xml:space="preserve">REST contract E2E</w:t>
            </w:r>
          </w:p>
        </w:tc>
        <w:tc>
          <w:tcPr/>
          <w:p>
            <w:pPr>
              <w:pStyle w:val="Compact"/>
            </w:pPr>
            <w:r>
              <w:t xml:space="preserve">Covered-by-SIT (manual — justification STP 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REG-xx</w:t>
            </w:r>
          </w:p>
        </w:tc>
        <w:tc>
          <w:tcPr/>
          <w:p>
            <w:pPr>
              <w:pStyle w:val="Compact"/>
            </w:pPr>
            <w:r>
              <w:t xml:space="preserve">Regression suite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SIT-xx</w:t>
            </w:r>
          </w:p>
        </w:tc>
        <w:tc>
          <w:tcPr/>
          <w:p>
            <w:pPr>
              <w:pStyle w:val="Compact"/>
            </w:pPr>
            <w:r>
              <w:t xml:space="preserve">System Integration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3c4b35103dba802ac1ed06a0d849c9acd209db6"/>
    <w:p>
      <w:pPr>
        <w:pStyle w:val="3"/>
      </w:pPr>
      <w:r>
        <w:t xml:space="preserve">UT-01: ingestSingleRule — 401 → refresh đúng 1 lần → retry với token mới → thành công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AC2, AC6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PegaStreamIngester đã nhận IngestAuthProvider; fetch được stub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 (mới — auto-discovered bởi vitest.config include)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fetchMock.mockResolvedValueOnce(jsonResponse(</w:t>
            </w:r>
            <w:r>
              <w:t xml:space="preserve">‘{</w:t>
            </w:r>
            <w:r>
              <w:t xml:space="preserve">“error”</w:t>
            </w:r>
            <w:r>
              <w:t xml:space="preserve">:{</w:t>
            </w:r>
            <w:r>
              <w:t xml:space="preserve">“code”</w:t>
            </w:r>
            <w:r>
              <w:t xml:space="preserve">:</w:t>
            </w:r>
            <w:r>
              <w:t xml:space="preserve">“TOKEN_INVALID”</w:t>
            </w:r>
            <w:r>
              <w:t xml:space="preserve">,</w:t>
            </w:r>
            <w:r>
              <w:t xml:space="preserve">“message”</w:t>
            </w:r>
            <w:r>
              <w:t xml:space="preserve">:</w:t>
            </w:r>
            <w:r>
              <w:t xml:space="preserve">“Invalid or expired token”</w:t>
            </w:r>
            <w:r>
              <w:t xml:space="preserve">}}’</w:t>
            </w:r>
            <w:r>
              <w:t xml:space="preserve">, 401)).mockResolvedValueOnce(jsonResponse(</w:t>
            </w:r>
            <w:r>
              <w:t xml:space="preserve">‘{</w:t>
            </w:r>
            <w:r>
              <w:t xml:space="preserve">“ok”</w:t>
            </w:r>
            <w:r>
              <w:t xml:space="preserve">:true}’</w:t>
            </w:r>
            <w:r>
              <w:t xml:space="preserve">, 200)); auth = { getTokenSync: () =&gt;</w:t>
            </w:r>
            <w:r>
              <w:t xml:space="preserve"> </w:t>
            </w:r>
            <w:r>
              <w:t xml:space="preserve">‘stale-token’</w:t>
            </w:r>
            <w:r>
              <w:t xml:space="preserve">, refreshToken: vi.fn().mockResolvedValue(</w:t>
            </w:r>
            <w:r>
              <w:t xml:space="preserve">‘fresh-token’</w:t>
            </w:r>
            <w:r>
              <w:t xml:space="preserve">) }; new PegaStreamIngester(</w:t>
            </w:r>
            <w:r>
              <w:t xml:space="preserve">‘http://localhost:48721’</w:t>
            </w:r>
            <w:r>
              <w:t xml:space="preserve">, auth)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await (ing as any).ingestSingleRule(rule) (hoặc public method bọc nó)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auth.refreshToken</w:t>
            </w:r>
          </w:p>
        </w:tc>
        <w:tc>
          <w:tcPr/>
          <w:p>
            <w:pPr>
              <w:pStyle w:val="Compact"/>
            </w:pPr>
            <w:r>
              <w:t xml:space="preserve">được gọi đúng 1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fetchMock.mock.calls.length</w:t>
            </w:r>
          </w:p>
        </w:tc>
        <w:tc>
          <w:tcPr/>
          <w:p>
            <w:pPr>
              <w:pStyle w:val="Compact"/>
            </w:pPr>
            <w:r>
              <w:t xml:space="preserve">===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Header call #2: Authorization</w:t>
            </w:r>
          </w:p>
        </w:tc>
        <w:tc>
          <w:tcPr/>
          <w:p>
            <w:pPr>
              <w:pStyle w:val="Compact"/>
            </w:pPr>
            <w:r>
              <w:t xml:space="preserve">===</w:t>
            </w:r>
            <w:r>
              <w:t xml:space="preserve"> </w:t>
            </w:r>
            <w:r>
              <w:t xml:space="preserve">‘Bearer fresh-token’</w:t>
            </w:r>
            <w:r>
              <w:t xml:space="preserve"> </w:t>
            </w:r>
            <w:r>
              <w:t xml:space="preserve">(call #1 là</w:t>
            </w:r>
            <w:r>
              <w:t xml:space="preserve"> </w:t>
            </w:r>
            <w:r>
              <w:t xml:space="preserve">‘Bearer stale-token’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rule ingested thành công (200), KHÔNG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Log output</w:t>
            </w:r>
          </w:p>
        </w:tc>
        <w:tc>
          <w:tcPr/>
          <w:p>
            <w:pPr>
              <w:pStyle w:val="Compact"/>
            </w:pPr>
            <w:r>
              <w:t xml:space="preserve">có dòng ghi điểm refresh/retry; KHÔNG chứa chuỗi</w:t>
            </w:r>
            <w:r>
              <w:t xml:space="preserve"> </w:t>
            </w:r>
            <w:r>
              <w:t xml:space="preserve">‘fresh-token’</w:t>
            </w:r>
            <w:r>
              <w:t xml:space="preserve"> </w:t>
            </w:r>
            <w:r>
              <w:t xml:space="preserve">hay</w:t>
            </w:r>
            <w:r>
              <w:t xml:space="preserve"> </w:t>
            </w:r>
            <w:r>
              <w:t xml:space="preserve">‘stale-token’</w:t>
            </w:r>
            <w:r>
              <w:t xml:space="preserve"> </w:t>
            </w:r>
            <w:r>
              <w:t xml:space="preserve">(US-1 AC6)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stale-token, fresh-token, rule = { projectId:</w:t>
      </w:r>
      <w:r>
        <w:t xml:space="preserve"> </w:t>
      </w:r>
      <w:r>
        <w:t xml:space="preserve">‘proj-1’</w:t>
      </w:r>
      <w:r>
        <w:t xml:space="preserve">, ruleName:</w:t>
      </w:r>
      <w:r>
        <w:t xml:space="preserve"> </w:t>
      </w:r>
      <w:r>
        <w:t xml:space="preserve">‘Test-Rule’</w:t>
      </w:r>
      <w:r>
        <w:t xml:space="preserve">, … } (xem test-data/http-status-scenarios.csv dòng UT-01).</w:t>
      </w:r>
    </w:p>
    <w:p>
      <w:r>
        <w:pict>
          <v:rect style="width:0;height:1.5pt" o:hralign="center" o:hrstd="t" o:hr="t"/>
        </w:pict>
      </w:r>
    </w:p>
    <w:bookmarkEnd w:id="18"/>
    <w:bookmarkStart w:id="19" w:name="Xd43373182c529e00b0ecc6b339315d56bba98e4"/>
    <w:p>
      <w:pPr>
        <w:pStyle w:val="3"/>
      </w:pPr>
      <w:r>
        <w:t xml:space="preserve">UT-02: refresh trả undefined → trả 401 gốc, fetch đúng 1 lần, không loop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Negative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AC2 (validation rule: refresh undefined → không retry, trả 401 gốc cho caller)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Như UT-01; refreshToken resolves 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fetchMock.mockResolvedValueOnce(jsonResponse(’</w:t>
            </w:r>
            <w:r>
              <w:t xml:space="preserve">‘, 401)); auth = { getTokenSync: () =&gt; ’stale-token’</w:t>
            </w:r>
            <w:r>
              <w:t xml:space="preserve">, refreshToken: vi.fn().mockResolvedValue(undefined) 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await (ing as any).ingestSingleRule(…) — catch nếu throw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fetchMock.mock.calls.length</w:t>
            </w:r>
          </w:p>
        </w:tc>
        <w:tc>
          <w:tcPr/>
          <w:p>
            <w:pPr>
              <w:pStyle w:val="Compact"/>
            </w:pPr>
            <w:r>
              <w:t xml:space="preserve">=== 1 (không retry, không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auth.refreshToken</w:t>
            </w:r>
          </w:p>
        </w:tc>
        <w:tc>
          <w:tcPr/>
          <w:p>
            <w:pPr>
              <w:pStyle w:val="Compact"/>
            </w:pPr>
            <w:r>
              <w:t xml:space="preserve">đúng 1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401 gốc được propagate nguyên trạng cho caller — error raise là</w:t>
            </w:r>
            <w:r>
              <w:t xml:space="preserve"> </w:t>
            </w:r>
            <w:r>
              <w:rPr>
                <w:b/>
                <w:bCs/>
              </w:rPr>
              <w:t xml:space="preserve">typed IngestAuthError</w:t>
            </w:r>
            <w:r>
              <w:t xml:space="preserve"> </w:t>
            </w:r>
            <w:r>
              <w:t xml:space="preserve">(assert</w:t>
            </w:r>
            <w:r>
              <w:t xml:space="preserve"> </w:t>
            </w:r>
            <w:r>
              <w:rPr>
                <w:rStyle w:val="VerbatimChar"/>
              </w:rPr>
              <w:t xml:space="preserve">instanceof IngestAuthError</w:t>
            </w:r>
            <w:r>
              <w:t xml:space="preserve">) mang context 401 gốc (status 401 / message</w:t>
            </w:r>
            <w:r>
              <w:t xml:space="preserve"> </w:t>
            </w:r>
            <w:r>
              <w:t xml:space="preserve">‘Invalid or expired token’</w:t>
            </w:r>
            <w:r>
              <w:t xml:space="preserve">); KHÔNG dựa vào regex trên message; không crash, không retry thêm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4d7affd6938c50f5fd66dccbb8950e72958e87"/>
    <w:p>
      <w:pPr>
        <w:pStyle w:val="3"/>
      </w:pPr>
      <w:r>
        <w:t xml:space="preserve">UT-03: non-401 (400/500/503) → refreshToken gọi 0 lần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Negative (Automated — vitest, it.each)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AC1 (token còn hạn/không 401 → không refresh)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Provider có refreshToken spy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 + Act</w:t>
            </w:r>
          </w:p>
        </w:tc>
        <w:tc>
          <w:tcPr/>
          <w:p>
            <w:pPr>
              <w:pStyle w:val="Compact"/>
            </w:pPr>
            <w:r>
              <w:t xml:space="preserve">it.each([400, 403, 500, 503]) — fetch resolves jsonResponse(errBody, status); act ingestSingleRule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auth.refreshToken</w:t>
            </w:r>
          </w:p>
        </w:tc>
        <w:tc>
          <w:tcPr/>
          <w:p>
            <w:pPr>
              <w:pStyle w:val="Compact"/>
            </w:pPr>
            <w:r>
              <w:t xml:space="preserve">gọi đúng 0 lần với MỌI status non-401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fetchMock.mock.calls.length</w:t>
            </w:r>
          </w:p>
        </w:tc>
        <w:tc>
          <w:tcPr/>
          <w:p>
            <w:pPr>
              <w:pStyle w:val="Compact"/>
            </w:pPr>
            <w:r>
              <w:t xml:space="preserve">=== 1 (không retry)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  <w:tc>
          <w:tcPr/>
          <w:p>
            <w:pPr>
              <w:pStyle w:val="Compact"/>
            </w:pPr>
            <w:r>
              <w:t xml:space="preserve">lỗi propagate như hiện trạng (throw/skip logic không đổi) — 403 KHÔNG bị coi là hết hạn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test-data/http-status-scenarios.csv — 14 dòng (7 status × refresh true/false); status 200/202 → success, không refresh.</w:t>
      </w:r>
    </w:p>
    <w:p>
      <w:r>
        <w:pict>
          <v:rect style="width:0;height:1.5pt" o:hralign="center" o:hrstd="t" o:hr="t"/>
        </w:pict>
      </w:r>
    </w:p>
    <w:bookmarkEnd w:id="20"/>
    <w:bookmarkStart w:id="21" w:name="X8f90cb3e476e90503211096d1c767a7b9d6716c"/>
    <w:p>
      <w:pPr>
        <w:pStyle w:val="3"/>
      </w:pPr>
      <w:r>
        <w:t xml:space="preserve">UT-04: submitJob stream replay — makeBody gọi 2 lần, 2 ReadableStream instance, duplex:</w:t>
      </w:r>
      <w:r>
        <w:t xml:space="preserve">‘half’</w:t>
      </w:r>
      <w:r>
        <w:t xml:space="preserve"> </w:t>
      </w:r>
      <w:r>
        <w:t xml:space="preserve">cả 2, header lần 2 Bearer 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AC4 (+ AC2)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submitJob dùng factory makeBody() per-send (fix plan §4.2.1)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fetchMock 401 lần 1 → 200 lần 2; auth.refreshToken →</w:t>
            </w:r>
            <w:r>
              <w:t xml:space="preserve"> </w:t>
            </w:r>
            <w:r>
              <w:t xml:space="preserve">‘fresh-token’</w:t>
            </w:r>
            <w:r>
              <w:t xml:space="preserve">; spy ReadableStream nếu cần đếm instance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await (ing as any).submitJob(jobPayload)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makeBody</w:t>
            </w:r>
          </w:p>
        </w:tc>
        <w:tc>
          <w:tcPr/>
          <w:p>
            <w:pPr>
              <w:pStyle w:val="Compact"/>
            </w:pPr>
            <w:r>
              <w:t xml:space="preserve">được gọi đúng 2 lần (không reuse stream đã consume)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2 body</w:t>
            </w:r>
          </w:p>
        </w:tc>
        <w:tc>
          <w:tcPr/>
          <w:p>
            <w:pPr>
              <w:pStyle w:val="Compact"/>
            </w:pPr>
            <w:r>
              <w:t xml:space="preserve">là 2 instance ReadableStream KHÁC nhau (body1 !== body2)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init của cả 2 call</w:t>
            </w:r>
          </w:p>
        </w:tc>
        <w:tc>
          <w:tcPr/>
          <w:p>
            <w:pPr>
              <w:pStyle w:val="Compact"/>
            </w:pPr>
            <w:r>
              <w:t xml:space="preserve">đều có duplex:</w:t>
            </w:r>
            <w:r>
              <w:t xml:space="preserve"> </w:t>
            </w:r>
            <w:r>
              <w:t xml:space="preserve">‘half’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Header call #2</w:t>
            </w:r>
          </w:p>
        </w:tc>
        <w:tc>
          <w:tcPr/>
          <w:p>
            <w:pPr>
              <w:pStyle w:val="Compact"/>
            </w:pPr>
            <w:r>
              <w:t xml:space="preserve">Authorization ===</w:t>
            </w:r>
            <w:r>
              <w:t xml:space="preserve"> </w:t>
            </w:r>
            <w:r>
              <w:t xml:space="preserve">‘Bearer fresh-token’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2b2300d533e93557b3a894c4ba01088f5c38b6"/>
    <w:p>
      <w:pPr>
        <w:pStyle w:val="3"/>
      </w:pPr>
      <w:r>
        <w:t xml:space="preserve">UT-05: pollUntilComplete — 401 giữa loop → refresh per-request, polling tiếp tới done (fake timers)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(Automated — vitest + fake timers)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AC5 (+ AC2)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pollUntilComplete đã rebuild headers TRONG vòng while (per-request), không build 1 lần trước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vi.useFakeTimers(); fetchMock: GET#1 jsonResponse(’</w:t>
            </w:r>
            <w:r>
              <w:t xml:space="preserve">‘,401) → GET#2 jsonResponse(’</w:t>
            </w:r>
            <w:r>
              <w:t xml:space="preserve">{</w:t>
            </w:r>
            <w:r>
              <w:t xml:space="preserve">“status”</w:t>
            </w:r>
            <w:r>
              <w:t xml:space="preserve">:</w:t>
            </w:r>
            <w:r>
              <w:t xml:space="preserve">“succeeded”</w:t>
            </w:r>
            <w:r>
              <w:t xml:space="preserve">}</w:t>
            </w:r>
            <w:r>
              <w:t xml:space="preserve">‘,200); auth.refreshToken → ’fresh-token’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pollPromise = (ing as any).pollUntilComplete(jobId, projectId); await vi.advanceTimersByTimeAsync(3000) nếu cần giữa các poll; await pollPromise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auth.refreshToken</w:t>
            </w:r>
          </w:p>
        </w:tc>
        <w:tc>
          <w:tcPr/>
          <w:p>
            <w:pPr>
              <w:pStyle w:val="Compact"/>
            </w:pPr>
            <w:r>
              <w:t xml:space="preserve">đúng 1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Call #2 headers</w:t>
            </w:r>
          </w:p>
        </w:tc>
        <w:tc>
          <w:tcPr/>
          <w:p>
            <w:pPr>
              <w:pStyle w:val="Compact"/>
            </w:pPr>
            <w:r>
              <w:t xml:space="preserve">Authorization ===</w:t>
            </w:r>
            <w:r>
              <w:t xml:space="preserve"> </w:t>
            </w:r>
            <w:r>
              <w:t xml:space="preserve">‘Bearer fresh-token’</w:t>
            </w:r>
            <w:r>
              <w:t xml:space="preserve"> </w:t>
            </w:r>
            <w:r>
              <w:t xml:space="preserve">(headers rebuild per-request — call #1 là stale)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polling hoàn tất với status succeeded — KHÔNG treo, KHÔNG skip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afterEach</w:t>
            </w:r>
          </w:p>
        </w:tc>
        <w:tc>
          <w:tcPr/>
          <w:p>
            <w:pPr>
              <w:pStyle w:val="Compact"/>
            </w:pPr>
            <w:r>
              <w:t xml:space="preserve">vi.useRealTimers()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10865a638bb31f866b18d3cf9d19aecb57c9c5"/>
    <w:p>
      <w:pPr>
        <w:pStyle w:val="3"/>
      </w:pPr>
      <w:r>
        <w:t xml:space="preserve">UT-06: Back-compat — constructor không auth → 401 trả nguyên trạng, không crash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Backward-compat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US-4 AC1 (adapter giữ chữ ký công khai; call site cũ không vỡ)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PegaStreamIngester cho phép khởi tạo không auth (auth?: IngestAuthProvider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fetchMock jsonResponse(’</w:t>
            </w:r>
            <w:r>
              <w:t xml:space="preserve">‘, 401); ing = new PegaStreamIngester(’http://localhost:48721’</w:t>
            </w:r>
            <w:r>
              <w:t xml:space="preserve">) — KHÔNG truyền auth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await (ing as any).ingestSingleRule(…) — catch nếu throw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Không throw TypeError/undefined access</w:t>
            </w:r>
          </w:p>
        </w:tc>
        <w:tc>
          <w:tcPr/>
          <w:p>
            <w:pPr>
              <w:pStyle w:val="Compact"/>
            </w:pPr>
            <w:r>
              <w:t xml:space="preserve">xử lý auth === undefined an toàn (optional chaining)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fetchMock.mock.calls.length</w:t>
            </w:r>
          </w:p>
        </w:tc>
        <w:tc>
          <w:tcPr/>
          <w:p>
            <w:pPr>
              <w:pStyle w:val="Compact"/>
            </w:pPr>
            <w:r>
              <w:t xml:space="preserve">=== 1 (không retry khi không có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401 trả nguyên trạng cho caller (envelope parse như cũ)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90b91dc49008b2936eb8d1ac69e122d037c761b"/>
    <w:p>
      <w:pPr>
        <w:pStyle w:val="3"/>
      </w:pPr>
      <w:r>
        <w:t xml:space="preserve">UT-07: Token rỗng → không gắn Authorization, X-Project-Id luôn có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Security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AC1; US-4 AC1 (authHeaders contract — fix plan §4.2)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Provider getTokenSync trả ’’ (chưa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auth = { getTokenSync: () =&gt; ’’, refreshToken: vi.fn() }; fetchMock 200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gọi ingestSingleRule/submitJob/pollUntilComplete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Header mọi call</w:t>
            </w:r>
          </w:p>
        </w:tc>
        <w:tc>
          <w:tcPr/>
          <w:p>
            <w:pPr>
              <w:pStyle w:val="Compact"/>
            </w:pPr>
            <w:r>
              <w:t xml:space="preserve">KHÔNG có key Authorization (không gửi</w:t>
            </w:r>
            <w:r>
              <w:t xml:space="preserve"> </w:t>
            </w:r>
            <w:r>
              <w:t xml:space="preserve">‘Bearer’</w:t>
            </w:r>
            <w:r>
              <w:t xml:space="preserve"> </w:t>
            </w:r>
            <w:r>
              <w:t xml:space="preserve">rỗng)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Header mọi call</w:t>
            </w:r>
          </w:p>
        </w:tc>
        <w:tc>
          <w:tcPr/>
          <w:p>
            <w:pPr>
              <w:pStyle w:val="Compact"/>
            </w:pPr>
            <w:r>
              <w:t xml:space="preserve">X-Project-Id luôn được gắn (project 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0 lần (không 401 vì chưa có 401 response)</w:t>
            </w:r>
          </w:p>
        </w:tc>
      </w:tr>
    </w:tbl>
    <w:bookmarkEnd w:id="24"/>
    <w:bookmarkStart w:id="25" w:name="X9195e9b118b53fa646406211b451af6e2fbd5cb"/>
    <w:p>
      <w:pPr>
        <w:pStyle w:val="3"/>
      </w:pPr>
      <w:r>
        <w:t xml:space="preserve">UT-08: BFS authDead — ingestFn throw auth error → pipeline dừng sớm, remaining KHÔNG skip silently, log</w:t>
      </w:r>
      <w:r>
        <w:t xml:space="preserve"> </w:t>
      </w:r>
      <w:r>
        <w:t xml:space="preserve">“paused due to auth”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US-2 AC1, AC2, 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PegaBfsPipeline hỗ trợ shouldStop trong PipelineOptions; PegaBfsIndexer set authDead khi bắt IngestAuthError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/PegaBfsPipeline.auth-dead.test.ts (mới)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3 items [A, B, C]; ingestFn: item A throw</w:t>
            </w:r>
            <w:r>
              <w:t xml:space="preserve"> </w:t>
            </w:r>
            <w:r>
              <w:rPr>
                <w:b/>
                <w:bCs/>
              </w:rPr>
              <w:t xml:space="preserve">typed IngestAuthError</w:t>
            </w:r>
            <w:r>
              <w:t xml:space="preserve"> </w:t>
            </w:r>
            <w:r>
              <w:t xml:space="preserve">— producer của typed error là ingester: raise khi refresh trả undefined (UT-02) HOẶC khi retry vẫn 401 (UT-14); indexer nhận diện qua</w:t>
            </w:r>
            <w:r>
              <w:t xml:space="preserve"> </w:t>
            </w:r>
            <w:r>
              <w:rPr>
                <w:rStyle w:val="VerbatimChar"/>
              </w:rPr>
              <w:t xml:space="preserve">instanceof IngestAuthError</w:t>
            </w:r>
            <w:r>
              <w:t xml:space="preserve"> </w:t>
            </w:r>
            <w:r>
              <w:t xml:space="preserve">— KHÔNG regex trên message (BRD loại bỏ regex brittle)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chạy pipeline (producer-consumer) tới hoàn tất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Flag aborted của pipeline (PegaBfsPipeline :71)</w:t>
            </w:r>
          </w:p>
        </w:tc>
        <w:tc>
          <w:tcPr/>
          <w:p>
            <w:pPr>
              <w:pStyle w:val="Compact"/>
            </w:pPr>
            <w:r>
              <w:t xml:space="preserve">= true — producer NGỪNG phát B,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Số item bị ingest-fail xử lý sau A</w:t>
            </w:r>
          </w:p>
        </w:tc>
        <w:tc>
          <w:tcPr/>
          <w:p>
            <w:pPr>
              <w:pStyle w:val="Compact"/>
            </w:pPr>
            <w:r>
              <w:t xml:space="preserve">≈ 0 — KHÔNG có log lỗi per-rule hàng loạt cho B/C (không skip silently 25k+)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t xml:space="preserve">‘paused due to auth’</w:t>
            </w:r>
            <w:r>
              <w:t xml:space="preserve"> </w:t>
            </w:r>
            <w:r>
              <w:t xml:space="preserve">(hoặc</w:t>
            </w:r>
            <w:r>
              <w:t xml:space="preserve"> </w:t>
            </w:r>
            <w:r>
              <w:t xml:space="preserve">‘dừng ingest’</w:t>
            </w:r>
            <w:r>
              <w:t xml:space="preserve">) + hướng dẫn</w:t>
            </w:r>
            <w:r>
              <w:t xml:space="preserve"> </w:t>
            </w:r>
            <w:r>
              <w:t xml:space="preserve">‘login lại rồi chạy lại (state preserved)’</w:t>
            </w:r>
            <w:r>
              <w:t xml:space="preserve"> </w:t>
            </w:r>
            <w:r>
              <w:t xml:space="preserve">— đúng 1 thông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Rule A</w:t>
            </w:r>
          </w:p>
        </w:tc>
        <w:tc>
          <w:tcPr/>
          <w:p>
            <w:pPr>
              <w:pStyle w:val="Compact"/>
            </w:pPr>
            <w:r>
              <w:t xml:space="preserve">trả { ingested: false } — giữ eligible cho run sau (rerun incremental)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KHÔNG có auto-login</w:t>
            </w:r>
          </w:p>
        </w:tc>
        <w:tc>
          <w:tcPr/>
          <w:p>
            <w:pPr>
              <w:pStyle w:val="Compact"/>
            </w:pPr>
            <w:r>
              <w:t xml:space="preserve">không có lời gọi login nào trong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a944aa75367f63ccc58eaf203dfff5c3a984c6"/>
    <w:p>
      <w:pPr>
        <w:pStyle w:val="3"/>
      </w:pPr>
      <w:r>
        <w:t xml:space="preserve">UT-09: Non-auth error (HTTP 500) → authDead false, pipeline resilient như cũ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Negative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US-2 (Error Handling: typed IngestAuthError là tín hiệu DUY NHẤT phân biệt lỗi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Như UT-08 nhưng error là Error(</w:t>
            </w:r>
            <w:r>
              <w:t xml:space="preserve">‘Ingest failed: HTTP 500’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/PegaBfsPipeline.auth-dead.test.ts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 + Act</w:t>
            </w:r>
          </w:p>
        </w:tc>
        <w:tc>
          <w:tcPr/>
          <w:p>
            <w:pPr>
              <w:pStyle w:val="Compact"/>
            </w:pPr>
            <w:r>
              <w:t xml:space="preserve">ingestFn throw Error thường (500) cho item A; chạy pipeline hết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authDead / aborted</w:t>
            </w:r>
          </w:p>
        </w:tc>
        <w:tc>
          <w:tcPr/>
          <w:p>
            <w:pPr>
              <w:pStyle w:val="Compact"/>
            </w:pPr>
            <w:r>
              <w:t xml:space="preserve">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B, C</w:t>
            </w:r>
          </w:p>
        </w:tc>
        <w:tc>
          <w:tcPr/>
          <w:p>
            <w:pPr>
              <w:pStyle w:val="Compact"/>
            </w:pPr>
            <w:r>
              <w:t xml:space="preserve">VẪN được xử lý bình thường (resilient như hành vi hiện tại)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KHÔNG chứa</w:t>
            </w:r>
            <w:r>
              <w:t xml:space="preserve"> </w:t>
            </w:r>
            <w:r>
              <w:t xml:space="preserve">‘paused due to auth’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05755d3feeab8857e1923f03447e4ca8c7b361e"/>
    <w:p>
      <w:pPr>
        <w:pStyle w:val="3"/>
      </w:pPr>
      <w:r>
        <w:t xml:space="preserve">UT-10: BackendHttpPoster — 401 → refresh → retry + non-401 không refresh (giữ 3 test cũ xanh — union signature)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Backward-compat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US-3 AC1, AC2; US-2 AC5; US-4 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BackendHttpPoster chấp nhận tokenProvider: (() =&gt; 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extension/src/code-intel/delta/</w:t>
            </w:r>
            <w:r>
              <w:rPr>
                <w:b/>
                <w:bCs/>
              </w:rPr>
              <w:t xml:space="preserve">tests</w:t>
            </w:r>
            <w:r>
              <w:t xml:space="preserve">/BackendHttpPoster.test.ts (mở rộng — giữ nguyên 3 test cũ)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fetch 401 → 200; poster = new BackendHttpPoster(url, { getTokenSync: () =&gt;</w:t>
            </w:r>
            <w:r>
              <w:t xml:space="preserve"> </w:t>
            </w:r>
            <w:r>
              <w:t xml:space="preserve">‘stale’</w:t>
            </w:r>
            <w:r>
              <w:t xml:space="preserve">, refreshToken: async () =&gt;</w:t>
            </w:r>
            <w:r>
              <w:t xml:space="preserve"> </w:t>
            </w:r>
            <w:r>
              <w:t xml:space="preserve">‘fresh’</w:t>
            </w:r>
            <w:r>
              <w:t xml:space="preserve"> </w:t>
            </w:r>
            <w:r>
              <w:t xml:space="preserve">})</w:t>
            </w:r>
          </w:p>
        </w:tc>
        <w:tc>
          <w:tcPr/>
          <w:p>
            <w:pPr>
              <w:pStyle w:val="Compact"/>
            </w:pPr>
            <w:r>
              <w:t xml:space="preserve">refreshToken đúng 1 lần; call #2 Authorization</w:t>
            </w:r>
            <w:r>
              <w:t xml:space="preserve"> </w:t>
            </w:r>
            <w:r>
              <w:t xml:space="preserve">‘Bearer fresh’</w:t>
            </w:r>
            <w:r>
              <w:t xml:space="preserve">; kết quả parsed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fetch 401; refreshToken → undefined</w:t>
            </w:r>
          </w:p>
        </w:tc>
        <w:tc>
          <w:tcPr/>
          <w:p>
            <w:pPr>
              <w:pStyle w:val="Compact"/>
            </w:pPr>
            <w:r>
              <w:t xml:space="preserve">fetch đúng 1 lần; rejects /bulk-check HTTP 401/ — KHÔNG fallback re-fetch (US-2 AC5, US-3 AC2)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10c</w:t>
            </w:r>
          </w:p>
        </w:tc>
        <w:tc>
          <w:tcPr/>
          <w:p>
            <w:pPr>
              <w:pStyle w:val="Compact"/>
            </w:pPr>
            <w:r>
              <w:t xml:space="preserve">fetch 500; provider đầy đủ</w:t>
            </w:r>
          </w:p>
        </w:tc>
        <w:tc>
          <w:tcPr/>
          <w:p>
            <w:pPr>
              <w:pStyle w:val="Compact"/>
            </w:pPr>
            <w:r>
              <w:t xml:space="preserve">refreshToken 0 lần; rejects /500/ như cũ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10d (REG)</w:t>
            </w:r>
          </w:p>
        </w:tc>
        <w:tc>
          <w:tcPr/>
          <w:p>
            <w:pPr>
              <w:pStyle w:val="Compact"/>
            </w:pPr>
            <w:r>
              <w:t xml:space="preserve">chạy nguyên file test cũ</w:t>
            </w:r>
          </w:p>
        </w:tc>
        <w:tc>
          <w:tcPr/>
          <w:p>
            <w:pPr>
              <w:pStyle w:val="Compact"/>
            </w:pPr>
            <w:r>
              <w:t xml:space="preserve">3 test cũ (plain () =&gt; string) vẫn xanh — union signature back-compat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TOKEN =</w:t>
      </w:r>
      <w:r>
        <w:t xml:space="preserve"> </w:t>
      </w:r>
      <w:r>
        <w:t xml:space="preserve">‘jwt-token-abc’</w:t>
      </w:r>
      <w:r>
        <w:t xml:space="preserve">, stale/fresh; xem test-data/http-status-scenarios.csv dòng UT-10*.</w:t>
      </w:r>
    </w:p>
    <w:p>
      <w:r>
        <w:pict>
          <v:rect style="width:0;height:1.5pt" o:hralign="center" o:hrstd="t" o:hr="t"/>
        </w:pict>
      </w:r>
    </w:p>
    <w:bookmarkEnd w:id="27"/>
    <w:bookmarkStart w:id="28" w:name="Xd16855716f0db91dede45b81c98fa95d9fb51d2"/>
    <w:p>
      <w:pPr>
        <w:pStyle w:val="3"/>
      </w:pPr>
      <w:r>
        <w:t xml:space="preserve">UT-11: IndexingService wiring — provider có cả getTokenSync + refreshToken; refresh → this.token cập nhật (GAP 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Integration-lite / Wiring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US-4 AC1; SA4E-300 GAP 4 (this.token đồng bộ)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IndexingService tạo IngestAuthProvider đầy đủ theo fix plan 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/IndexingService.ingest-auth.test.ts (mới)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svc = new IndexingService(…); set refreshTokenFn = vi.fn().mockResolvedValue(</w:t>
            </w:r>
            <w:r>
              <w:t xml:space="preserve">‘fresh-2’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provider = (svc as any) provider builder; t1 = provider.getTokenSync(); fresh = await provider.refreshToken()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có CẢ 2 method getTokenSync + refreshToken (không còn { getTokenSync } đơn lẻ)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</w:p>
        </w:tc>
        <w:tc>
          <w:tcPr/>
          <w:p>
            <w:pPr>
              <w:pStyle w:val="Compact"/>
            </w:pPr>
            <w:r>
              <w:t xml:space="preserve">===</w:t>
            </w:r>
            <w:r>
              <w:t xml:space="preserve"> </w:t>
            </w:r>
            <w:r>
              <w:t xml:space="preserve">‘fresh-2’</w:t>
            </w:r>
            <w:r>
              <w:t xml:space="preserve">; refreshTokenFn đúng 1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provider.getTokenSync() SAU refresh</w:t>
            </w:r>
          </w:p>
        </w:tc>
        <w:tc>
          <w:tcPr/>
          <w:p>
            <w:pPr>
              <w:pStyle w:val="Compact"/>
            </w:pPr>
            <w:r>
              <w:t xml:space="preserve">===</w:t>
            </w:r>
            <w:r>
              <w:t xml:space="preserve"> </w:t>
            </w:r>
            <w:r>
              <w:t xml:space="preserve">‘fresh-2’</w:t>
            </w:r>
            <w:r>
              <w:t xml:space="preserve"> </w:t>
            </w:r>
            <w:r>
              <w:t xml:space="preserve">(this.token được cập nhật — GAP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refreshTokenFn undefined</w:t>
            </w:r>
          </w:p>
        </w:tc>
        <w:tc>
          <w:tcPr/>
          <w:p>
            <w:pPr>
              <w:pStyle w:val="Compact"/>
            </w:pPr>
            <w:r>
              <w:t xml:space="preserve">refreshToken() resolves undefined (không crash — nhánh graceful)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3074ef6b08af327e9ca07c05f0d54df3abfc4f4"/>
    <w:p>
      <w:pPr>
        <w:pStyle w:val="3"/>
      </w:pPr>
      <w:r>
        <w:t xml:space="preserve">UT-12: AuthManager concurrent refresh dedupe — 2 Promise.all → 1 fetch /api/auth/refresh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Concurrency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Token expired; refreshInFlight dedupe đã có trong AuthManager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extension/src/auth/</w:t>
            </w:r>
            <w:r>
              <w:rPr>
                <w:b/>
                <w:bCs/>
              </w:rPr>
              <w:t xml:space="preserve">tests</w:t>
            </w:r>
            <w:r>
              <w:t xml:space="preserve">/auth-manager.test.ts (thêm test vào file có sẵn)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makeSecrets(); fetchMock: login → okJson({ token:</w:t>
            </w:r>
            <w:r>
              <w:t xml:space="preserve"> </w:t>
            </w:r>
            <w:r>
              <w:t xml:space="preserve">‘expired-tok’</w:t>
            </w:r>
            <w:r>
              <w:t xml:space="preserve">, expiresAt: past }); rồi refresh → okJson({ token:</w:t>
            </w:r>
            <w:r>
              <w:t xml:space="preserve"> </w:t>
            </w:r>
            <w:r>
              <w:t xml:space="preserve">‘fresh-tok’</w:t>
            </w:r>
            <w:r>
              <w:t xml:space="preserve">, expiresAt: future }); auth.login(</w:t>
            </w:r>
            <w:r>
              <w:t xml:space="preserve">‘u’</w:t>
            </w:r>
            <w:r>
              <w:t xml:space="preserve">,</w:t>
            </w:r>
            <w:r>
              <w:t xml:space="preserve">‘p’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await Promise.all([auth.getAccessToken(), auth.getAccessToken()]) (2 call 401 song song)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fetchMock calls đến /api/auth/refresh</w:t>
            </w:r>
          </w:p>
        </w:tc>
        <w:tc>
          <w:tcPr/>
          <w:p>
            <w:pPr>
              <w:pStyle w:val="Compact"/>
            </w:pPr>
            <w:r>
              <w:t xml:space="preserve">đúng 1 lần (dedupe refreshInFlight — không thundering herd)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Cả 2 promise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t xml:space="preserve">‘fresh-tok’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470a781397828e55bdbdd30e62b2e4d05c14b28"/>
    <w:p>
      <w:pPr>
        <w:pStyle w:val="3"/>
      </w:pPr>
      <w:r>
        <w:t xml:space="preserve">UT-13: PegaSchemaIndexer — request có Authorization header (trước đây thiếu hẳn) + refresh-on-401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Security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US-4 AC2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PegaSchemaIndexer nhận IngestAuthProvider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/PegaSchemaIndexer.auth.test.ts (mới)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fetchMock: 401 lần 1 → 200 lần 2; provider stale/fresh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chạy schema index flow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Call #1</w:t>
            </w:r>
          </w:p>
        </w:tc>
        <w:tc>
          <w:tcPr/>
          <w:p>
            <w:pPr>
              <w:pStyle w:val="Compact"/>
            </w:pPr>
            <w:r>
              <w:t xml:space="preserve">CÓ Authorization</w:t>
            </w:r>
            <w:r>
              <w:t xml:space="preserve"> </w:t>
            </w:r>
            <w:r>
              <w:t xml:space="preserve">‘Bearer stale’</w:t>
            </w:r>
            <w:r>
              <w:t xml:space="preserve"> </w:t>
            </w:r>
            <w:r>
              <w:t xml:space="preserve">(trước đây: header vắng hoàn toàn — root cause #13 BRD §8.1)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Call #2</w:t>
            </w:r>
          </w:p>
        </w:tc>
        <w:tc>
          <w:tcPr/>
          <w:p>
            <w:pPr>
              <w:pStyle w:val="Compact"/>
            </w:pPr>
            <w:r>
              <w:t xml:space="preserve">‘Bearer fresh’</w:t>
            </w:r>
            <w:r>
              <w:t xml:space="preserve"> </w:t>
            </w:r>
            <w:r>
              <w:t xml:space="preserve">— refresh-on-401 đúng 1 lần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3217d8cf3e2371f8167b6f85601bfe63965698c"/>
    <w:p>
      <w:pPr>
        <w:pStyle w:val="3"/>
      </w:pPr>
      <w:r>
        <w:t xml:space="preserve">UT-14: Retry VẪN 401 sau khi refresh thành công → typed IngestAuthError (auth-dead trigger #2)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 / Negative (Automated — vitest)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US-2 AC1 (trigger</w:t>
            </w:r>
            <w:r>
              <w:t xml:space="preserve"> </w:t>
            </w:r>
            <w:r>
              <w:t xml:space="preserve">“retry vẫn 401”</w:t>
            </w:r>
            <w:r>
              <w:t xml:space="preserve"> </w:t>
            </w:r>
            <w:r>
              <w:t xml:space="preserve">— Business Flow Step 8 BRD: refresh thất bại</w:t>
            </w:r>
            <w:r>
              <w:t xml:space="preserve"> </w:t>
            </w:r>
            <w:r>
              <w:rPr>
                <w:b/>
                <w:bCs/>
              </w:rPr>
              <w:t xml:space="preserve">hoặc retry vẫn 401</w:t>
            </w:r>
            <w:r>
              <w:t xml:space="preserve"> </w:t>
            </w:r>
            <w:r>
              <w:t xml:space="preserve">→ typed IngestAuthError); US-2 RD #1 (vẫn 401 = phiên thực sự chết)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Provider refresh thành công (trả token mới) nhưng token mới cũng bị từ chối — phiên thực sự chết ở phía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Arrange</w:t>
            </w:r>
          </w:p>
        </w:tc>
        <w:tc>
          <w:tcPr/>
          <w:p>
            <w:pPr>
              <w:pStyle w:val="Compact"/>
            </w:pPr>
            <w:r>
              <w:t xml:space="preserve">fetchMock.mockResolvedValueOnce(jsonResponse(’</w:t>
            </w:r>
            <w:r>
              <w:t xml:space="preserve">‘, 401)).mockResolvedValueOnce(jsonResponse(’</w:t>
            </w:r>
            <w:r>
              <w:t xml:space="preserve">{</w:t>
            </w:r>
            <w:r>
              <w:t xml:space="preserve">“error”</w:t>
            </w:r>
            <w:r>
              <w:t xml:space="preserve">:{</w:t>
            </w:r>
            <w:r>
              <w:t xml:space="preserve">“code”</w:t>
            </w:r>
            <w:r>
              <w:t xml:space="preserve">:</w:t>
            </w:r>
            <w:r>
              <w:t xml:space="preserve">“TOKEN_INVALID”</w:t>
            </w:r>
            <w:r>
              <w:t xml:space="preserve">,</w:t>
            </w:r>
            <w:r>
              <w:t xml:space="preserve">“message”</w:t>
            </w:r>
            <w:r>
              <w:t xml:space="preserve">:</w:t>
            </w:r>
            <w:r>
              <w:t xml:space="preserve">“Invalid or expired token”</w:t>
            </w:r>
            <w:r>
              <w:t xml:space="preserve">}}</w:t>
            </w:r>
            <w:r>
              <w:t xml:space="preserve">‘, 401)); auth = { getTokenSync: () =&gt; ’stale-token’</w:t>
            </w:r>
            <w:r>
              <w:t xml:space="preserve">, refreshToken: vi.fn().mockResolvedValue(</w:t>
            </w:r>
            <w:r>
              <w:t xml:space="preserve">‘fresh-token’</w:t>
            </w:r>
            <w:r>
              <w:t xml:space="preserve">) 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await (ing as any).ingestSingleRule(…) — catch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fetchMock.mock.calls.length</w:t>
            </w:r>
          </w:p>
        </w:tc>
        <w:tc>
          <w:tcPr/>
          <w:p>
            <w:pPr>
              <w:pStyle w:val="Compact"/>
            </w:pPr>
            <w:r>
              <w:t xml:space="preserve">=== 2 (retry đúng 1 lần — KHÔNG refresh/retry lần 2, không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auth.refreshToken</w:t>
            </w:r>
          </w:p>
        </w:tc>
        <w:tc>
          <w:tcPr/>
          <w:p>
            <w:pPr>
              <w:pStyle w:val="Compact"/>
            </w:pPr>
            <w:r>
              <w:t xml:space="preserve">đúng 1 lần (không refresh lặp lại với token vừa rotate)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Error raise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typed IngestAuthError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instanceof IngestAuthError</w:t>
            </w:r>
            <w:r>
              <w:t xml:space="preserve">) — tín hiệu duy nhất cho US-2 set authDead; KHÔNG phải generic Error, KHÔNG qua regex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</w:t>
            </w:r>
          </w:p>
        </w:tc>
        <w:tc>
          <w:tcPr/>
          <w:p>
            <w:pPr>
              <w:pStyle w:val="Compact"/>
            </w:pPr>
            <w:r>
              <w:t xml:space="preserve">Hành vi tiếp theo</w:t>
            </w:r>
          </w:p>
        </w:tc>
        <w:tc>
          <w:tcPr/>
          <w:p>
            <w:pPr>
              <w:pStyle w:val="Compact"/>
            </w:pPr>
            <w:r>
              <w:t xml:space="preserve">Caller (PegaBfsIndexer) xử lý như auth-dead → pipeline dừng sớm (liên kết UT-08)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stale-token, fresh-token (bị backend từ chối); xem test-data/http-status-scenarios.csv dòng UT-14.</w:t>
      </w:r>
    </w:p>
    <w:p>
      <w:r>
        <w:pict>
          <v:rect style="width:0;height:1.5pt" o:hralign="center" o:hrstd="t" o:hr="t"/>
        </w:pict>
      </w:r>
    </w:p>
    <w:bookmarkEnd w:id="31"/>
    <w:bookmarkStart w:id="32" w:name="Xe3a908ccc78841cf8defbfbc1c3675a3740b85c"/>
    <w:p>
      <w:pPr>
        <w:pStyle w:val="3"/>
      </w:pPr>
      <w:r>
        <w:t xml:space="preserve">PBT-01: Property retry-once — mọi chuỗi status → ≤2 HTTP request, ≤1 lời gọi 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(Automated — vitest + fast-check ^4.9.0)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AC1, AC2 (tổng quát hóa UT-01..UT-03)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fetchWithAuthRetry expose được qua public path (hoặc test qua (ing as any))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extension/src/services/</w:t>
            </w:r>
            <w:r>
              <w:rPr>
                <w:b/>
                <w:bCs/>
              </w:rPr>
              <w:t xml:space="preserve">tests</w:t>
            </w:r>
            <w:r>
              <w:t xml:space="preserve">/PegaStreamIngester.auth-retry.test.ts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fc.assert(fc.property(fc.array(fc.constantFrom(200, 202, 400, 401, 403, 500, 503), { minLength: 1, maxLength: 8 }), fc.boolean(), async (statuses, refreshOk) =&gt; { … fetch mock trả statuses tuần tự (401 đầu tiên → refresh nếu refreshOk → retry); chạy fetchWithAuthRetry(send)</w:t>
            </w:r>
          </w:p>
        </w:tc>
        <w:tc>
          <w:tcPr/>
          <w:p>
            <w:pPr>
              <w:pStyle w:val="Compact"/>
            </w:pPr>
            <w:r>
              <w:t xml:space="preserve">với MỌI tổ hợp: fetch calls ≤ 2; refreshToken calls ≤ 1; refresh chỉ xảy ra khi response đầu là 401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1cd5500afa31c69a644266e325e411a170624d7"/>
    <w:p>
      <w:pPr>
        <w:pStyle w:val="3"/>
      </w:pPr>
      <w:r>
        <w:t xml:space="preserve">REG-13: Regression — npm run compile + npm run test:unit toàn suite xanh + audit static-token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REG-13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Regression (Automated)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US-4 AC1 (audit), AC3 (suite xanh); BRD SM-6, SM-7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Toàn bộ fix + test mới trong working tree (branch SA4E-362, chưa commit từ phía QA)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extension/package.json scripts (compile, test:unit)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npm run compile (extension/)</w:t>
            </w:r>
          </w:p>
        </w:tc>
        <w:tc>
          <w:tcPr/>
          <w:p>
            <w:pPr>
              <w:pStyle w:val="Compact"/>
            </w:pPr>
            <w:r>
              <w:t xml:space="preserve">exit 0 — không lỗi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npm run test:unit (extension/)</w:t>
            </w:r>
          </w:p>
        </w:tc>
        <w:tc>
          <w:tcPr/>
          <w:p>
            <w:pPr>
              <w:pStyle w:val="Compact"/>
            </w:pPr>
            <w:r>
              <w:t xml:space="preserve">toàn suite xanh — đặc biệt auth-manager.test.ts, token-refresh-timer.test.ts, http-client.test.ts, BackendHttpPoster.test.ts (3 test cũ :31/:44/:58 giữ nguyên), + 14 UT mới + PBT-01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(audit SM-6)</w:t>
            </w:r>
          </w:p>
        </w:tc>
        <w:tc>
          <w:tcPr/>
          <w:p>
            <w:pPr>
              <w:pStyle w:val="Compact"/>
            </w:pPr>
            <w:r>
              <w:t xml:space="preserve">grep các call site /api/v1/pega/* (PegaBackendClient, PegaCodeIntelDiscovery, PegaSchemaIndexer, PegaCatalogIndexer, PegaBfs*)</w:t>
            </w:r>
          </w:p>
        </w:tc>
        <w:tc>
          <w:tcPr/>
          <w:p>
            <w:pPr>
              <w:pStyle w:val="Compact"/>
            </w:pPr>
            <w:r>
              <w:t xml:space="preserve">0 call site tự dựng Authorization từ getTokenSync() mà không qua fetchWithAuthRetry/provider (ngoại trừ nội bộ AuthManager)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c40dfa7cf15ad2fad0bcbe98dfbfb2b32cf270b"/>
    <w:p>
      <w:pPr>
        <w:pStyle w:val="3"/>
      </w:pPr>
      <w:r>
        <w:t xml:space="preserve">E2E-API-01: POST /api/v1/pega/ingest-rule — auth contract (expired → 401 trước handler; valid → 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Covered-by-SIT (thực thi thủ công trong SIT-01 — justification STP §2.2: ACCESS_TTL_SEC là compile-time constant, CI không boot KB auth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AC2; US-3 AC3 (retry an toàn)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Thực thi: curl/REST client → localhost:48721; evidence: evidence/E2E-API-01.md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/api/v1/pega/ingest-rule với access token HẾT HẠN (Authorization: Bearer expired)</w:t>
            </w:r>
          </w:p>
        </w:tc>
        <w:tc>
          <w:tcPr/>
          <w:p>
            <w:pPr>
              <w:pStyle w:val="Compact"/>
            </w:pPr>
            <w:r>
              <w:t xml:space="preserve">HTTP 401, body { error: { code:</w:t>
            </w:r>
            <w:r>
              <w:t xml:space="preserve"> </w:t>
            </w:r>
            <w:r>
              <w:t xml:space="preserve">‘TOKEN_INVALID’</w:t>
            </w:r>
            <w:r>
              <w:t xml:space="preserve">, message:</w:t>
            </w:r>
            <w:r>
              <w:t xml:space="preserve"> </w:t>
            </w:r>
            <w:r>
              <w:t xml:space="preserve">‘Invalid or expired token’</w:t>
            </w:r>
            <w:r>
              <w:t xml:space="preserve"> </w:t>
            </w:r>
            <w:r>
              <w:t xml:space="preserve">} } — trả TRƯỚC khi vào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Kiểm tra backend: rule KHÔNG được ingest (không side-effect) → retry sau refresh là an toàn</w:t>
            </w:r>
          </w:p>
        </w:tc>
        <w:tc>
          <w:tcPr/>
          <w:p>
            <w:pPr>
              <w:pStyle w:val="Compact"/>
            </w:pPr>
            <w:r>
              <w:t xml:space="preserve">0 record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lại với token mới (sau refresh)</w:t>
            </w:r>
          </w:p>
        </w:tc>
        <w:tc>
          <w:tcPr/>
          <w:p>
            <w:pPr>
              <w:pStyle w:val="Compact"/>
            </w:pPr>
            <w:r>
              <w:t xml:space="preserve">HTTP 200 — rule ingested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d14c6db1f4b79e7b9cdbf9882fd8d852094c756"/>
    <w:p>
      <w:pPr>
        <w:pStyle w:val="3"/>
      </w:pPr>
      <w:r>
        <w:t xml:space="preserve">E2E-API-02: POST /api/v1/pega/ingest-stream — auth contract (NDJSON stream)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Covered-by-SIT (chạy trong SIT-01)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AC4; US-3 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curl –data-binary</w:t>
            </w:r>
            <w:r>
              <w:t xml:space="preserve"> </w:t>
            </w:r>
            <w:r>
              <w:t xml:space="preserve">@stream.ndjson</w:t>
            </w:r>
            <w:r>
              <w:t xml:space="preserve"> </w:t>
            </w:r>
            <w:r>
              <w:t xml:space="preserve">(Content-Type: application/x-ndjson)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/api/v1/pega/ingest-stream với token hết hạn</w:t>
            </w:r>
          </w:p>
        </w:tc>
        <w:tc>
          <w:tcPr/>
          <w:p>
            <w:pPr>
              <w:pStyle w:val="Compact"/>
            </w:pPr>
            <w:r>
              <w:t xml:space="preserve">HTTP 401 TOKEN_INVALID — trước handler, không consume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 lại với token mới, stream NDJSON hợp lệ (duplex:</w:t>
            </w:r>
            <w:r>
              <w:t xml:space="preserve"> </w:t>
            </w:r>
            <w:r>
              <w:t xml:space="preserve">‘half’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 200/202 — job accepted, trả jobId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dbc8981723d33f24a1d4643a565cc655c833070"/>
    <w:p>
      <w:pPr>
        <w:pStyle w:val="3"/>
      </w:pPr>
      <w:r>
        <w:t xml:space="preserve">E2E-API-03: GET /api/v1/pega/jobs/:id — auth contract (poll endpoint)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Covered-by-SIT (chạy trong SIT-01)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AC5; US-3 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curl → localhost:48721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/api/v1/pega/jobs/{jobId} với token hết hạn</w:t>
            </w:r>
          </w:p>
        </w:tc>
        <w:tc>
          <w:tcPr/>
          <w:p>
            <w:pPr>
              <w:pStyle w:val="Compact"/>
            </w:pPr>
            <w:r>
              <w:t xml:space="preserve">HTTP 401 TOKEN_INVALID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lại với token mới (idempotent GET — retry an toàn)</w:t>
            </w:r>
          </w:p>
        </w:tc>
        <w:tc>
          <w:tcPr/>
          <w:p>
            <w:pPr>
              <w:pStyle w:val="Compact"/>
            </w:pPr>
            <w:r>
              <w:t xml:space="preserve">HTTP 200, body có status job (queued/running/succeeded)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79a7b4c54f95182422ec46c248af9f8dff47898"/>
    <w:p>
      <w:pPr>
        <w:pStyle w:val="3"/>
      </w:pPr>
      <w:r>
        <w:t xml:space="preserve">E2E-API-04: POST /api/v1/pega/bulk-check — auth contract (expired → 401 trước handler, không side-effect)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Covered-by-SIT (thực thi thủ công trong SIT-01 — cùng justification STP §2.2)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US-3 AC3 (retry bulk-check an toàn — 401 phát trước handler, không side-effect); US-3 AC1/AC2 nền tảng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file</w:t>
            </w:r>
          </w:p>
        </w:tc>
        <w:tc>
          <w:tcPr/>
          <w:p>
            <w:pPr>
              <w:pStyle w:val="Compact"/>
            </w:pPr>
            <w:r>
              <w:t xml:space="preserve">curl/REST client → localhost:48721; evidence: evidence/E2E-API-04.md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/api/v1/pega/bulk-check với access token HẾT HẠN</w:t>
            </w:r>
          </w:p>
        </w:tc>
        <w:tc>
          <w:tcPr/>
          <w:p>
            <w:pPr>
              <w:pStyle w:val="Compact"/>
            </w:pPr>
            <w:r>
              <w:t xml:space="preserve">HTTP 401 TOKEN_INVALID</w:t>
            </w:r>
            <w:r>
              <w:t xml:space="preserve"> </w:t>
            </w:r>
            <w:r>
              <w:t xml:space="preserve">‘Invalid or expired token’</w:t>
            </w:r>
            <w:r>
              <w:t xml:space="preserve"> </w:t>
            </w:r>
            <w:r>
              <w:t xml:space="preserve">— trả trước khi vào handler (cùng JWT middleware với 3 endpoint kia)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Kiểm tra backend: catalog KHÔNG thay đổi (không side-effect)</w:t>
            </w:r>
          </w:p>
        </w:tc>
        <w:tc>
          <w:tcPr/>
          <w:p>
            <w:pPr>
              <w:pStyle w:val="Compact"/>
            </w:pPr>
            <w:r>
              <w:t xml:space="preserve">0 catalog records thay đổi → retry bulk-check sau refresh là an toàn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 lại với token mới</w:t>
            </w:r>
          </w:p>
        </w:tc>
        <w:tc>
          <w:tcPr/>
          <w:p>
            <w:pPr>
              <w:pStyle w:val="Compact"/>
            </w:pPr>
            <w:r>
              <w:t xml:space="preserve">HTTP 200 — bulk-check thành công, KHÔNG cần full catalog re-fetch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0364b1ff63ebdea45e9211cbff2e1b9ecc3b5f2"/>
    <w:p>
      <w:pPr>
        <w:pStyle w:val="3"/>
      </w:pPr>
      <w:r>
        <w:t xml:space="preserve">SIT-01 (Manual): TTL=60s — index project chạy &gt; 60s → 1 lần refresh rồi tiếp tục, 0 spam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System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US-1 AC2/AC6; US-3 AC1; BRD SM-1, SM-2, SM-5; E2E-API-01..04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Backend local build với ACCESS_TTL_SEC = 60 (sửa TẠM backend/src/admin/db/jwt.ts:14 — REVERT sau test); refresh token TTL 7 ngày còn hiệu lực; project Pega test có thời gian chạy &gt; 60s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Sửa ACCESS_TTL_SEC = 60, build + start backend localhost:48721</w:t>
            </w:r>
          </w:p>
        </w:tc>
        <w:tc>
          <w:tcPr/>
          <w:p>
            <w:pPr>
              <w:pStyle w:val="Compact"/>
            </w:pPr>
            <w:r>
              <w:t xml:space="preserve">Backend lên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qua extension (AuthManager)</w:t>
            </w:r>
          </w:p>
        </w:tc>
        <w:tc>
          <w:tcPr/>
          <w:p>
            <w:pPr>
              <w:pStyle w:val="Compact"/>
            </w:pPr>
            <w:r>
              <w:t xml:space="preserve">Access token TTL 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Chạy index project Pega (thời gian &gt; 60s)</w:t>
            </w:r>
          </w:p>
        </w:tc>
        <w:tc>
          <w:tcPr/>
          <w:p>
            <w:pPr>
              <w:pStyle w:val="Compact"/>
            </w:pPr>
            <w:r>
              <w:t xml:space="preserve">Job bắt đầu ingest 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Sau 60s+, quan sát log extension</w:t>
            </w:r>
          </w:p>
        </w:tc>
        <w:tc>
          <w:tcPr/>
          <w:p>
            <w:pPr>
              <w:pStyle w:val="Compact"/>
            </w:pPr>
            <w:r>
              <w:t xml:space="preserve">Đúng 1 lần: 401 → điểm refresh → retry với token mới → ingest TIẾP TỤC (không dừng, không skip)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Đếm occurrences</w:t>
            </w:r>
          </w:p>
        </w:tc>
        <w:tc>
          <w:tcPr/>
          <w:p>
            <w:pPr>
              <w:pStyle w:val="Compact"/>
            </w:pPr>
            <w:r>
              <w:t xml:space="preserve">‘Invalid or expired token’</w:t>
            </w:r>
            <w:r>
              <w:t xml:space="preserve"> </w:t>
            </w:r>
            <w:r>
              <w:t xml:space="preserve">xuất hiện ≤ 1 lần ĐIỂM (không spam lặp); SM-1 = 0 lần lặp SAU điểm refresh; SM-2 = 0 silent skip; KHÔNG có</w:t>
            </w:r>
            <w:r>
              <w:t xml:space="preserve"> </w:t>
            </w:r>
            <w:r>
              <w:t xml:space="preserve">‘bulk-check HTTP 401’</w:t>
            </w:r>
            <w:r>
              <w:t xml:space="preserve"> </w:t>
            </w:r>
            <w:r>
              <w:t xml:space="preserve">(SM-5)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Log không lộ token</w:t>
            </w:r>
          </w:p>
        </w:tc>
        <w:tc>
          <w:tcPr/>
          <w:p>
            <w:pPr>
              <w:pStyle w:val="Compact"/>
            </w:pPr>
            <w:r>
              <w:t xml:space="preserve">Không có giá trị JWT trong log (US-1 AC6)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Chạy E2E-API-01/02/03/04 (curl)</w:t>
            </w:r>
          </w:p>
        </w:tc>
        <w:tc>
          <w:tcPr/>
          <w:p>
            <w:pPr>
              <w:pStyle w:val="Compact"/>
            </w:pPr>
            <w:r>
              <w:t xml:space="preserve">401 TOKEN_INVALID trước handler; valid token →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REVERT</w:t>
            </w:r>
            <w:r>
              <w:t xml:space="preserve"> </w:t>
            </w:r>
            <w:r>
              <w:t xml:space="preserve">ACCESS_TTL_SEC về 15 * 60; git diff xác nhận sạch</w:t>
            </w:r>
          </w:p>
        </w:tc>
        <w:tc>
          <w:tcPr/>
          <w:p>
            <w:pPr>
              <w:pStyle w:val="Compact"/>
            </w:pPr>
            <w:r>
              <w:t xml:space="preserve">Không để lại thay đổi backend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screenshots/log → evidence/SIT-01-*.png, SIT-01-log.txt.</w:t>
      </w:r>
    </w:p>
    <w:p>
      <w:r>
        <w:pict>
          <v:rect style="width:0;height:1.5pt" o:hralign="center" o:hrstd="t" o:hr="t"/>
        </w:pict>
      </w:r>
    </w:p>
    <w:bookmarkEnd w:id="38"/>
    <w:bookmarkStart w:id="39" w:name="Xfb30173e0f5241061847295325401822ea1557b"/>
    <w:p>
      <w:pPr>
        <w:pStyle w:val="3"/>
      </w:pPr>
      <w:r>
        <w:t xml:space="preserve">SIT-02 (Manual): Revoke refresh token → dừng sạch</w:t>
      </w:r>
      <w:r>
        <w:t xml:space="preserve"> </w:t>
      </w:r>
      <w:r>
        <w:t xml:space="preserve">“login lại”</w:t>
      </w:r>
      <w:r>
        <w:t xml:space="preserve">, không skip hàng loạt, rerun incremental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System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US-2 AC1..AC4; BRD SM-2, SM-3, SM-4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Như SIT-01 (TTL=60); có khả năng vô hiệu hóa refresh token (logout server-side / xóa secret / revoke tại backend)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Login, chạy index project; giữa job revoke refresh token (xoá refresh token phía backend / logout phiên)</w:t>
            </w:r>
          </w:p>
        </w:tc>
        <w:tc>
          <w:tcPr/>
          <w:p>
            <w:pPr>
              <w:pStyle w:val="Compact"/>
            </w:pPr>
            <w:r>
              <w:t xml:space="preserve">Job đang chạy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Access token hết hạn → 401 → refresh attempt</w:t>
            </w:r>
          </w:p>
        </w:tc>
        <w:tc>
          <w:tcPr/>
          <w:p>
            <w:pPr>
              <w:pStyle w:val="Compact"/>
            </w:pPr>
            <w:r>
              <w:t xml:space="preserve">Refresh THẤT BẠI (refresh token chết) → typed IngestAuthError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Quan sát pipeline</w:t>
            </w:r>
          </w:p>
        </w:tc>
        <w:tc>
          <w:tcPr/>
          <w:p>
            <w:pPr>
              <w:pStyle w:val="Compact"/>
            </w:pPr>
            <w:r>
              <w:t xml:space="preserve">DỪNG NGAY sau item đang chạy (vài giây) — KHÔNG skip hàng loạt rule còn lại; SM-2: skip trước khi dừng ≈ 0 (chỉ item in-flight)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Đúng 1 thông báo rõ:</w:t>
            </w:r>
            <w:r>
              <w:t xml:space="preserve"> </w:t>
            </w:r>
            <w:r>
              <w:t xml:space="preserve">‘hãy login lại rồi chạy lại (state preserved, rerun incremental)’</w:t>
            </w:r>
            <w:r>
              <w:t xml:space="preserve"> </w:t>
            </w:r>
            <w:r>
              <w:t xml:space="preserve">— không spam lỗi (SM-3)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KHÔNG auto-login</w:t>
            </w:r>
          </w:p>
        </w:tc>
        <w:tc>
          <w:tcPr/>
          <w:p>
            <w:pPr>
              <w:pStyle w:val="Compact"/>
            </w:pPr>
            <w:r>
              <w:t xml:space="preserve">Không có request login tự động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Login lại → rerun</w:t>
            </w:r>
          </w:p>
        </w:tc>
        <w:tc>
          <w:tcPr/>
          <w:p>
            <w:pPr>
              <w:pStyle w:val="Compact"/>
            </w:pPr>
            <w:r>
              <w:t xml:space="preserve">INCREMENTAL: rules đã ingest không chạy lại; chỉ phần còn lại được xử lý (SM-4)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evidence/SIT-02-*.png, SIT-02-log.txt.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est-data-files"/>
    <w:p>
      <w:pPr>
        <w:pStyle w:val="2"/>
      </w:pPr>
      <w:r>
        <w:t xml:space="preserve">4. Test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test-data/http-status-scenarios.csv</w:t>
            </w:r>
          </w:p>
        </w:tc>
        <w:tc>
          <w:tcPr/>
          <w:p>
            <w:pPr>
              <w:pStyle w:val="Compact"/>
            </w:pPr>
            <w:r>
              <w:t xml:space="preserve">UT-01, UT-02, UT-03, UT-04, UT-05, UT-10, UT-13, UT-14, E2E-API-01..04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test-data/token-auth-provider-scenarios.csv</w:t>
            </w:r>
          </w:p>
        </w:tc>
        <w:tc>
          <w:tcPr/>
          <w:p>
            <w:pPr>
              <w:pStyle w:val="Compact"/>
            </w:pPr>
            <w:r>
              <w:t xml:space="preserve">UT-02, UT-06, UT-07, UT-11, UT-12, PBT-01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test-data/pipeline-error-scenarios.csv</w:t>
            </w:r>
          </w:p>
        </w:tc>
        <w:tc>
          <w:tcPr/>
          <w:p>
            <w:pPr>
              <w:pStyle w:val="Compact"/>
            </w:pPr>
            <w:r>
              <w:t xml:space="preserve">UT-08, UT-09, SIT-01, SIT-02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test-data/TEST-REPORT-SA4E-362.csv</w:t>
            </w:r>
          </w:p>
        </w:tc>
        <w:tc>
          <w:tcPr/>
          <w:p>
            <w:pPr>
              <w:pStyle w:val="Compact"/>
            </w:pPr>
            <w:r>
              <w:t xml:space="preserve">Execution tracker toàn bộ 22 TCs</w:t>
            </w:r>
          </w:p>
        </w:tc>
      </w:tr>
    </w:tbl>
    <w:bookmarkEnd w:id="41"/>
    <w:bookmarkStart w:id="42" w:name="execution-notes"/>
    <w:p>
      <w:pPr>
        <w:pStyle w:val="2"/>
      </w:pPr>
      <w:r>
        <w:t xml:space="preserve">5. Execution Notes</w:t>
      </w:r>
    </w:p>
    <w:p>
      <w:pPr>
        <w:pStyle w:val="Compact"/>
        <w:numPr>
          <w:ilvl w:val="0"/>
          <w:numId w:val="1002"/>
        </w:numPr>
      </w:pPr>
      <w:r>
        <w:t xml:space="preserve">Chạy UT: cd extension &amp;&amp; npm run test:unit (vitest include src/</w:t>
      </w:r>
      <w:r>
        <w:rPr>
          <w:b/>
          <w:bCs/>
        </w:rPr>
        <w:t xml:space="preserve">/</w:t>
      </w:r>
      <w:r>
        <w:rPr>
          <w:b/>
          <w:b/>
          <w:bCs/>
          <w:bCs/>
        </w:rPr>
        <w:t xml:space="preserve">tests</w:t>
      </w:r>
      <w:r>
        <w:rPr>
          <w:b/>
          <w:bCs/>
        </w:rPr>
        <w:t xml:space="preserve">/</w:t>
      </w:r>
      <w:r>
        <w:t xml:space="preserve">/*.test.ts — file test mới tự được pick up, không cần đăng ký).</w:t>
      </w:r>
    </w:p>
    <w:p>
      <w:pPr>
        <w:pStyle w:val="Compact"/>
        <w:numPr>
          <w:ilvl w:val="0"/>
          <w:numId w:val="1002"/>
        </w:numPr>
      </w:pPr>
      <w:r>
        <w:t xml:space="preserve">Thứ tự đề xuất: UT-01..07, UT-14 (ingester) → UT-08/09 (pipeline) → UT-10 (poster) → UT-11 (wiring) → UT-12 (auth) → UT-13 → PBT-01 → REG-13 → E2E-API-01..04 (SIT-01) → SIT-02.</w:t>
      </w:r>
    </w:p>
    <w:p>
      <w:pPr>
        <w:pStyle w:val="Compact"/>
        <w:numPr>
          <w:ilvl w:val="0"/>
          <w:numId w:val="1002"/>
        </w:numPr>
      </w:pPr>
      <w:r>
        <w:t xml:space="preserve">Mọi test fetch-mock KHÔNG được sleep thật: bắt buộc fake timers cho pollUntilComplete (POLL_INTERVAL_MS=3000).</w:t>
      </w:r>
    </w:p>
    <w:p>
      <w:pPr>
        <w:pStyle w:val="Compact"/>
        <w:numPr>
          <w:ilvl w:val="0"/>
          <w:numId w:val="1002"/>
        </w:numPr>
      </w:pPr>
      <w:r>
        <w:t xml:space="preserve">Mock discipline (Phase 6 review): UT được phép stubGlobal fetch; E2E-API/SIT phải dùng backend thật — cấm vi.fn() thay dependency thật ở các level đó.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STC v1.1 — QA Agent, 2026-10-16. RTM 3-way trace: BRD US-1..US-4 + 17 ACs → FSD FR-1..FR-8 → TCs (100% coverage cả 2 chiều; 22 TCs giữ nguyên).</w:t>
      </w:r>
    </w:p>
    <w:bookmarkEnd w:id="42"/>
    <w:bookmarkEnd w:id="4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2026-10-15T18:10:03Z</dcterms:created>
  <dcterms:modified xsi:type="dcterms:W3CDTF">2026-10-15T18:10:03Z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